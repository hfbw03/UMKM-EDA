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29510" w14:textId="77777777" w:rsidR="00FD0C92" w:rsidRPr="00D6709C" w:rsidRDefault="00D6709C" w:rsidP="00D6709C">
      <w:pPr>
        <w:jc w:val="center"/>
        <w:rPr>
          <w:b/>
          <w:sz w:val="44"/>
        </w:rPr>
      </w:pPr>
      <w:r w:rsidRPr="00D6709C">
        <w:rPr>
          <w:b/>
          <w:sz w:val="44"/>
        </w:rPr>
        <w:t>Proyek Data Analyst</w:t>
      </w:r>
    </w:p>
    <w:p w14:paraId="2CFD6E5D" w14:textId="77777777" w:rsidR="00D6709C" w:rsidRDefault="00D6709C" w:rsidP="00D6709C">
      <w:pPr>
        <w:jc w:val="center"/>
        <w:rPr>
          <w:b/>
        </w:rPr>
      </w:pPr>
      <w:r w:rsidRPr="00D6709C">
        <w:rPr>
          <w:b/>
          <w:sz w:val="28"/>
        </w:rPr>
        <w:t>Profiling &amp; Segmentasi UMKM</w:t>
      </w:r>
    </w:p>
    <w:p w14:paraId="117FC0AD" w14:textId="77777777" w:rsidR="00D6709C" w:rsidRPr="00397B07" w:rsidRDefault="00D6709C" w:rsidP="00D6709C">
      <w:pPr>
        <w:jc w:val="center"/>
      </w:pPr>
    </w:p>
    <w:p w14:paraId="6D0F6CFC" w14:textId="77777777" w:rsidR="00397B07" w:rsidRPr="00397B07" w:rsidRDefault="00397B07" w:rsidP="00397B07">
      <w:pPr>
        <w:rPr>
          <w:b/>
          <w:bCs/>
        </w:rPr>
      </w:pPr>
      <w:r>
        <w:rPr>
          <w:b/>
          <w:bCs/>
        </w:rPr>
        <w:t>Variabel Dataset</w:t>
      </w:r>
    </w:p>
    <w:p w14:paraId="03D4EBF9" w14:textId="77777777" w:rsidR="00397B07" w:rsidRPr="00397B07" w:rsidRDefault="00397B07" w:rsidP="00397B07">
      <w:pPr>
        <w:numPr>
          <w:ilvl w:val="0"/>
          <w:numId w:val="3"/>
        </w:numPr>
        <w:rPr>
          <w:bCs/>
        </w:rPr>
      </w:pPr>
      <w:r w:rsidRPr="00397B07">
        <w:rPr>
          <w:bCs/>
        </w:rPr>
        <w:t>id_umkm</w:t>
      </w:r>
    </w:p>
    <w:p w14:paraId="1A6D5CA4" w14:textId="77777777" w:rsidR="00397B07" w:rsidRPr="00397B07" w:rsidRDefault="00397B07" w:rsidP="00397B07">
      <w:pPr>
        <w:numPr>
          <w:ilvl w:val="0"/>
          <w:numId w:val="3"/>
        </w:numPr>
        <w:rPr>
          <w:bCs/>
        </w:rPr>
      </w:pPr>
      <w:r w:rsidRPr="00397B07">
        <w:rPr>
          <w:bCs/>
        </w:rPr>
        <w:t>nama_usaha</w:t>
      </w:r>
    </w:p>
    <w:p w14:paraId="7087C75B" w14:textId="77777777" w:rsidR="00397B07" w:rsidRPr="00397B07" w:rsidRDefault="00397B07" w:rsidP="00397B07">
      <w:pPr>
        <w:numPr>
          <w:ilvl w:val="0"/>
          <w:numId w:val="3"/>
        </w:numPr>
        <w:rPr>
          <w:bCs/>
        </w:rPr>
      </w:pPr>
      <w:r w:rsidRPr="00397B07">
        <w:rPr>
          <w:bCs/>
        </w:rPr>
        <w:t>jenis_usaha</w:t>
      </w:r>
    </w:p>
    <w:p w14:paraId="23F7EEB6" w14:textId="77777777" w:rsidR="00397B07" w:rsidRPr="00397B07" w:rsidRDefault="00397B07" w:rsidP="00397B07">
      <w:pPr>
        <w:numPr>
          <w:ilvl w:val="0"/>
          <w:numId w:val="3"/>
        </w:numPr>
        <w:rPr>
          <w:bCs/>
        </w:rPr>
      </w:pPr>
      <w:r w:rsidRPr="00397B07">
        <w:rPr>
          <w:bCs/>
        </w:rPr>
        <w:t>tenaga_kerja_perempuan</w:t>
      </w:r>
    </w:p>
    <w:p w14:paraId="798D914F" w14:textId="77777777" w:rsidR="00397B07" w:rsidRPr="00397B07" w:rsidRDefault="00397B07" w:rsidP="00397B07">
      <w:pPr>
        <w:numPr>
          <w:ilvl w:val="0"/>
          <w:numId w:val="3"/>
        </w:numPr>
        <w:rPr>
          <w:bCs/>
        </w:rPr>
      </w:pPr>
      <w:r w:rsidRPr="00397B07">
        <w:rPr>
          <w:bCs/>
        </w:rPr>
        <w:t>tenaga_kerja_laki_laki</w:t>
      </w:r>
    </w:p>
    <w:p w14:paraId="470C71B2" w14:textId="77777777" w:rsidR="00397B07" w:rsidRPr="00397B07" w:rsidRDefault="00397B07" w:rsidP="00397B07">
      <w:pPr>
        <w:numPr>
          <w:ilvl w:val="0"/>
          <w:numId w:val="3"/>
        </w:numPr>
        <w:rPr>
          <w:bCs/>
        </w:rPr>
      </w:pPr>
      <w:r w:rsidRPr="00397B07">
        <w:rPr>
          <w:bCs/>
        </w:rPr>
        <w:t>aset</w:t>
      </w:r>
    </w:p>
    <w:p w14:paraId="43728604" w14:textId="77777777" w:rsidR="00397B07" w:rsidRPr="00397B07" w:rsidRDefault="00397B07" w:rsidP="00397B07">
      <w:pPr>
        <w:numPr>
          <w:ilvl w:val="0"/>
          <w:numId w:val="3"/>
        </w:numPr>
        <w:rPr>
          <w:bCs/>
        </w:rPr>
      </w:pPr>
      <w:r w:rsidRPr="00397B07">
        <w:rPr>
          <w:bCs/>
        </w:rPr>
        <w:t>omset</w:t>
      </w:r>
    </w:p>
    <w:p w14:paraId="1B8C24D1" w14:textId="77777777" w:rsidR="00397B07" w:rsidRPr="00397B07" w:rsidRDefault="00397B07" w:rsidP="00397B07">
      <w:pPr>
        <w:numPr>
          <w:ilvl w:val="0"/>
          <w:numId w:val="3"/>
        </w:numPr>
        <w:rPr>
          <w:bCs/>
        </w:rPr>
      </w:pPr>
      <w:r w:rsidRPr="00397B07">
        <w:rPr>
          <w:bCs/>
        </w:rPr>
        <w:t>marketplace</w:t>
      </w:r>
    </w:p>
    <w:p w14:paraId="6A6D25D6" w14:textId="77777777" w:rsidR="00397B07" w:rsidRPr="00397B07" w:rsidRDefault="00397B07" w:rsidP="00397B07">
      <w:pPr>
        <w:numPr>
          <w:ilvl w:val="0"/>
          <w:numId w:val="3"/>
        </w:numPr>
        <w:rPr>
          <w:bCs/>
        </w:rPr>
      </w:pPr>
      <w:r w:rsidRPr="00397B07">
        <w:rPr>
          <w:bCs/>
        </w:rPr>
        <w:t>kapasitas_produksi</w:t>
      </w:r>
    </w:p>
    <w:p w14:paraId="7851809E" w14:textId="77777777" w:rsidR="00397B07" w:rsidRPr="00397B07" w:rsidRDefault="00397B07" w:rsidP="00397B07">
      <w:pPr>
        <w:numPr>
          <w:ilvl w:val="0"/>
          <w:numId w:val="3"/>
        </w:numPr>
        <w:rPr>
          <w:bCs/>
        </w:rPr>
      </w:pPr>
      <w:r w:rsidRPr="00397B07">
        <w:rPr>
          <w:bCs/>
        </w:rPr>
        <w:t>status_legalitas</w:t>
      </w:r>
    </w:p>
    <w:p w14:paraId="69C03398" w14:textId="77777777" w:rsidR="00397B07" w:rsidRPr="00397B07" w:rsidRDefault="00397B07" w:rsidP="00397B07">
      <w:pPr>
        <w:numPr>
          <w:ilvl w:val="0"/>
          <w:numId w:val="3"/>
        </w:numPr>
        <w:rPr>
          <w:bCs/>
        </w:rPr>
      </w:pPr>
      <w:r w:rsidRPr="00397B07">
        <w:rPr>
          <w:bCs/>
        </w:rPr>
        <w:t>tahun_berdiri</w:t>
      </w:r>
    </w:p>
    <w:p w14:paraId="0D883459" w14:textId="77777777" w:rsidR="00397B07" w:rsidRPr="00397B07" w:rsidRDefault="00397B07" w:rsidP="00397B07">
      <w:pPr>
        <w:numPr>
          <w:ilvl w:val="0"/>
          <w:numId w:val="3"/>
        </w:numPr>
        <w:rPr>
          <w:bCs/>
        </w:rPr>
      </w:pPr>
      <w:r w:rsidRPr="00397B07">
        <w:rPr>
          <w:bCs/>
        </w:rPr>
        <w:t>laba</w:t>
      </w:r>
    </w:p>
    <w:p w14:paraId="3D4D03E9" w14:textId="77777777" w:rsidR="00397B07" w:rsidRPr="00397B07" w:rsidRDefault="00397B07" w:rsidP="00397B07">
      <w:pPr>
        <w:numPr>
          <w:ilvl w:val="0"/>
          <w:numId w:val="3"/>
        </w:numPr>
        <w:rPr>
          <w:bCs/>
        </w:rPr>
      </w:pPr>
      <w:r w:rsidRPr="00397B07">
        <w:rPr>
          <w:bCs/>
        </w:rPr>
        <w:t>biaya_karyawan</w:t>
      </w:r>
    </w:p>
    <w:p w14:paraId="4E9BE9B8" w14:textId="77777777" w:rsidR="00397B07" w:rsidRPr="00397B07" w:rsidRDefault="00397B07" w:rsidP="00397B07">
      <w:pPr>
        <w:numPr>
          <w:ilvl w:val="0"/>
          <w:numId w:val="3"/>
        </w:numPr>
        <w:rPr>
          <w:bCs/>
        </w:rPr>
      </w:pPr>
      <w:r w:rsidRPr="00397B07">
        <w:rPr>
          <w:bCs/>
        </w:rPr>
        <w:t>jumlah_pelanggan</w:t>
      </w:r>
    </w:p>
    <w:p w14:paraId="4E621D25" w14:textId="77777777" w:rsidR="00397B07" w:rsidRDefault="00397B07" w:rsidP="00397B07">
      <w:pPr>
        <w:rPr>
          <w:b/>
          <w:bCs/>
        </w:rPr>
      </w:pPr>
    </w:p>
    <w:p w14:paraId="25050476" w14:textId="77777777" w:rsidR="00397B07" w:rsidRPr="00397B07" w:rsidRDefault="00397B07" w:rsidP="00397B07">
      <w:pPr>
        <w:rPr>
          <w:b/>
          <w:bCs/>
        </w:rPr>
      </w:pPr>
      <w:r w:rsidRPr="00397B07">
        <w:rPr>
          <w:b/>
          <w:bCs/>
        </w:rPr>
        <w:t>Tujuan Proyek</w:t>
      </w:r>
    </w:p>
    <w:p w14:paraId="4C88EB8C" w14:textId="77777777" w:rsidR="00397B07" w:rsidRPr="00397B07" w:rsidRDefault="00397B07" w:rsidP="00397B07">
      <w:r w:rsidRPr="00397B07">
        <w:t>Mengeksplorasi karakteristik UMKM dan membangun segmentasi berdasarkan variabel-variabel kunci seperti:</w:t>
      </w:r>
    </w:p>
    <w:p w14:paraId="3BC13B0B" w14:textId="77777777" w:rsidR="00397B07" w:rsidRPr="00397B07" w:rsidRDefault="00397B07" w:rsidP="00397B07">
      <w:pPr>
        <w:numPr>
          <w:ilvl w:val="0"/>
          <w:numId w:val="1"/>
        </w:numPr>
      </w:pPr>
      <w:r w:rsidRPr="00397B07">
        <w:t>aset</w:t>
      </w:r>
    </w:p>
    <w:p w14:paraId="7F02DF06" w14:textId="77777777" w:rsidR="00397B07" w:rsidRPr="00397B07" w:rsidRDefault="00397B07" w:rsidP="00397B07">
      <w:pPr>
        <w:numPr>
          <w:ilvl w:val="0"/>
          <w:numId w:val="1"/>
        </w:numPr>
      </w:pPr>
      <w:r w:rsidRPr="00397B07">
        <w:t>omset</w:t>
      </w:r>
    </w:p>
    <w:p w14:paraId="2C32D4B4" w14:textId="77777777" w:rsidR="00397B07" w:rsidRPr="00397B07" w:rsidRDefault="00397B07" w:rsidP="00397B07">
      <w:pPr>
        <w:numPr>
          <w:ilvl w:val="0"/>
          <w:numId w:val="1"/>
        </w:numPr>
      </w:pPr>
      <w:r w:rsidRPr="00397B07">
        <w:t>laba</w:t>
      </w:r>
    </w:p>
    <w:p w14:paraId="3516CA0B" w14:textId="77777777" w:rsidR="00397B07" w:rsidRPr="00397B07" w:rsidRDefault="00397B07" w:rsidP="00397B07">
      <w:pPr>
        <w:numPr>
          <w:ilvl w:val="0"/>
          <w:numId w:val="1"/>
        </w:numPr>
      </w:pPr>
      <w:r w:rsidRPr="00397B07">
        <w:t>jumlah tenaga kerja</w:t>
      </w:r>
    </w:p>
    <w:p w14:paraId="4651DADE" w14:textId="77777777" w:rsidR="00397B07" w:rsidRPr="00397B07" w:rsidRDefault="00397B07" w:rsidP="00397B07">
      <w:pPr>
        <w:numPr>
          <w:ilvl w:val="0"/>
          <w:numId w:val="1"/>
        </w:numPr>
      </w:pPr>
      <w:r w:rsidRPr="00397B07">
        <w:t>kapasitas produksi</w:t>
      </w:r>
    </w:p>
    <w:p w14:paraId="4D464C71" w14:textId="77777777" w:rsidR="00397B07" w:rsidRPr="00397B07" w:rsidRDefault="00397B07" w:rsidP="00397B07">
      <w:pPr>
        <w:numPr>
          <w:ilvl w:val="0"/>
          <w:numId w:val="1"/>
        </w:numPr>
      </w:pPr>
      <w:r w:rsidRPr="00397B07">
        <w:t>jumlah pelanggan</w:t>
      </w:r>
    </w:p>
    <w:p w14:paraId="1CEF6411" w14:textId="77777777" w:rsidR="00397B07" w:rsidRPr="00397B07" w:rsidRDefault="00397B07" w:rsidP="00397B07">
      <w:pPr>
        <w:numPr>
          <w:ilvl w:val="0"/>
          <w:numId w:val="1"/>
        </w:numPr>
      </w:pPr>
      <w:r w:rsidRPr="00397B07">
        <w:t>legalitas</w:t>
      </w:r>
    </w:p>
    <w:p w14:paraId="26DEB1ED" w14:textId="5A319674" w:rsidR="00397B07" w:rsidRPr="00397B07" w:rsidRDefault="00397B07" w:rsidP="00397B07">
      <w:pPr>
        <w:numPr>
          <w:ilvl w:val="0"/>
          <w:numId w:val="1"/>
        </w:numPr>
      </w:pPr>
      <w:r w:rsidRPr="00397B07">
        <w:t>penggunaan marketplace</w:t>
      </w:r>
      <w:r w:rsidR="00F23BF6">
        <w:t>, dll.</w:t>
      </w:r>
    </w:p>
    <w:p w14:paraId="485C8B18" w14:textId="77777777" w:rsidR="00397B07" w:rsidRPr="00397B07" w:rsidRDefault="00397B07" w:rsidP="00397B07">
      <w:r w:rsidRPr="00397B07">
        <w:lastRenderedPageBreak/>
        <w:t>Proyek ini akan menjawab pertanyaan seperti:</w:t>
      </w:r>
    </w:p>
    <w:p w14:paraId="2150E1D3" w14:textId="77777777" w:rsidR="00397B07" w:rsidRPr="00397B07" w:rsidRDefault="00397B07" w:rsidP="00397B07">
      <w:pPr>
        <w:numPr>
          <w:ilvl w:val="0"/>
          <w:numId w:val="2"/>
        </w:numPr>
      </w:pPr>
      <w:r w:rsidRPr="00397B07">
        <w:t>Karakteristik umum UMKM yang memiliki kinerja tinggi?</w:t>
      </w:r>
    </w:p>
    <w:p w14:paraId="36F427C8" w14:textId="77777777" w:rsidR="00397B07" w:rsidRPr="00397B07" w:rsidRDefault="00397B07" w:rsidP="00397B07">
      <w:pPr>
        <w:numPr>
          <w:ilvl w:val="0"/>
          <w:numId w:val="2"/>
        </w:numPr>
      </w:pPr>
      <w:r w:rsidRPr="00397B07">
        <w:t>Apakah legalitas memengaruhi performa?</w:t>
      </w:r>
    </w:p>
    <w:p w14:paraId="4FA6EC1C" w14:textId="77777777" w:rsidR="00397B07" w:rsidRPr="00397B07" w:rsidRDefault="00397B07" w:rsidP="00397B07">
      <w:pPr>
        <w:numPr>
          <w:ilvl w:val="0"/>
          <w:numId w:val="2"/>
        </w:numPr>
      </w:pPr>
      <w:r w:rsidRPr="00397B07">
        <w:t>Apakah marketplace tertentu memiliki profil UMKM yang berbeda?</w:t>
      </w:r>
    </w:p>
    <w:p w14:paraId="51BCE0D0" w14:textId="77777777" w:rsidR="00397B07" w:rsidRPr="00397B07" w:rsidRDefault="00397B07" w:rsidP="00397B07">
      <w:pPr>
        <w:numPr>
          <w:ilvl w:val="0"/>
          <w:numId w:val="2"/>
        </w:numPr>
      </w:pPr>
      <w:r w:rsidRPr="00397B07">
        <w:t>Berapa cluster ideal UMKM berdasarkan profil usaha?</w:t>
      </w:r>
    </w:p>
    <w:p w14:paraId="560961F4" w14:textId="77777777" w:rsidR="00D6709C" w:rsidRDefault="00D6709C" w:rsidP="00D6709C">
      <w:pPr>
        <w:jc w:val="both"/>
        <w:rPr>
          <w:b/>
        </w:rPr>
      </w:pPr>
    </w:p>
    <w:p w14:paraId="40FFB80A" w14:textId="77777777" w:rsidR="00C46BF1" w:rsidRDefault="00C46BF1" w:rsidP="00D6709C">
      <w:pPr>
        <w:jc w:val="both"/>
        <w:rPr>
          <w:b/>
        </w:rPr>
      </w:pPr>
      <w:r>
        <w:rPr>
          <w:b/>
        </w:rPr>
        <w:t>Tools yang Digunakan</w:t>
      </w:r>
    </w:p>
    <w:p w14:paraId="2D442EC7" w14:textId="77777777" w:rsidR="00C46BF1" w:rsidRDefault="00C2269B" w:rsidP="00C46BF1">
      <w:pPr>
        <w:pStyle w:val="ListParagraph"/>
        <w:numPr>
          <w:ilvl w:val="0"/>
          <w:numId w:val="10"/>
        </w:numPr>
        <w:jc w:val="both"/>
      </w:pPr>
      <w:r>
        <w:t>Excel</w:t>
      </w:r>
    </w:p>
    <w:p w14:paraId="2BC34549" w14:textId="77777777" w:rsidR="00C2269B" w:rsidRDefault="00C2269B" w:rsidP="00C46BF1">
      <w:pPr>
        <w:pStyle w:val="ListParagraph"/>
        <w:numPr>
          <w:ilvl w:val="0"/>
          <w:numId w:val="10"/>
        </w:numPr>
        <w:jc w:val="both"/>
      </w:pPr>
      <w:r>
        <w:t>Python</w:t>
      </w:r>
      <w:r w:rsidR="00A55496">
        <w:t xml:space="preserve"> + Jupyter Notebook</w:t>
      </w:r>
    </w:p>
    <w:p w14:paraId="7ABEE3F1" w14:textId="2D096210" w:rsidR="002E371E" w:rsidRPr="00C46BF1" w:rsidRDefault="002E371E" w:rsidP="00C46BF1">
      <w:pPr>
        <w:pStyle w:val="ListParagraph"/>
        <w:numPr>
          <w:ilvl w:val="0"/>
          <w:numId w:val="10"/>
        </w:numPr>
        <w:jc w:val="both"/>
      </w:pPr>
      <w:r>
        <w:t>Data Visualization (Power BI/Looker Studio)</w:t>
      </w:r>
    </w:p>
    <w:p w14:paraId="7D45D5CF" w14:textId="77777777" w:rsidR="00C46BF1" w:rsidRPr="00C46BF1" w:rsidRDefault="00C46BF1" w:rsidP="00D6709C">
      <w:pPr>
        <w:jc w:val="both"/>
        <w:rPr>
          <w:b/>
        </w:rPr>
      </w:pPr>
    </w:p>
    <w:p w14:paraId="7B2873A9" w14:textId="77777777" w:rsidR="00397B07" w:rsidRDefault="00397B07" w:rsidP="00D6709C">
      <w:pPr>
        <w:jc w:val="both"/>
        <w:rPr>
          <w:b/>
        </w:rPr>
      </w:pPr>
      <w:r>
        <w:rPr>
          <w:b/>
        </w:rPr>
        <w:t>Alur Proyek</w:t>
      </w:r>
    </w:p>
    <w:p w14:paraId="59EA1833" w14:textId="6F461D1A" w:rsidR="00397B07" w:rsidRDefault="002E371E" w:rsidP="00397B07">
      <w:pPr>
        <w:pStyle w:val="ListParagraph"/>
        <w:numPr>
          <w:ilvl w:val="0"/>
          <w:numId w:val="4"/>
        </w:numPr>
        <w:ind w:left="709" w:hanging="425"/>
        <w:jc w:val="both"/>
        <w:rPr>
          <w:b/>
        </w:rPr>
      </w:pPr>
      <w:bookmarkStart w:id="0" w:name="_Hlk219931440"/>
      <w:r>
        <w:rPr>
          <w:b/>
        </w:rPr>
        <w:t>Business Background</w:t>
      </w:r>
      <w:r w:rsidR="00397B07" w:rsidRPr="00397B07">
        <w:rPr>
          <w:b/>
        </w:rPr>
        <w:t xml:space="preserve"> </w:t>
      </w:r>
      <w:r>
        <w:rPr>
          <w:b/>
        </w:rPr>
        <w:t xml:space="preserve">&amp; </w:t>
      </w:r>
      <w:r w:rsidR="00397B07" w:rsidRPr="00397B07">
        <w:rPr>
          <w:b/>
        </w:rPr>
        <w:t>Questions</w:t>
      </w:r>
    </w:p>
    <w:p w14:paraId="21B45389" w14:textId="5AEB7FE8" w:rsidR="002E371E" w:rsidRDefault="00D170EA" w:rsidP="002E371E">
      <w:pPr>
        <w:pStyle w:val="ListParagraph"/>
        <w:ind w:left="709"/>
        <w:jc w:val="both"/>
        <w:rPr>
          <w:bCs/>
        </w:rPr>
      </w:pPr>
      <w:r w:rsidRPr="00D170EA">
        <w:rPr>
          <w:bCs/>
        </w:rPr>
        <w:t>UMKM memiliki peran penting dalam perekonomian, namun tingkat performa antar UMKM sangat beragam. Untuk mendukung kebijakan dan program pengembangan yang lebih tepat sasaran, diperlukan pemahaman mengenai:</w:t>
      </w:r>
    </w:p>
    <w:p w14:paraId="51C2ADB8" w14:textId="6B7FF4D6" w:rsidR="00D170EA" w:rsidRDefault="00D170EA" w:rsidP="00D170EA">
      <w:pPr>
        <w:pStyle w:val="ListParagraph"/>
        <w:numPr>
          <w:ilvl w:val="2"/>
          <w:numId w:val="4"/>
        </w:numPr>
        <w:ind w:left="1080"/>
        <w:jc w:val="both"/>
      </w:pPr>
      <w:r>
        <w:t>profil umum UMKM,</w:t>
      </w:r>
    </w:p>
    <w:p w14:paraId="1964FA22" w14:textId="054FA5B5" w:rsidR="00D170EA" w:rsidRDefault="00D170EA" w:rsidP="00D170EA">
      <w:pPr>
        <w:pStyle w:val="ListParagraph"/>
        <w:numPr>
          <w:ilvl w:val="2"/>
          <w:numId w:val="4"/>
        </w:numPr>
        <w:ind w:left="1080"/>
        <w:jc w:val="both"/>
      </w:pPr>
      <w:r>
        <w:t>faktor-faktor yang berkaitan dengan omset,</w:t>
      </w:r>
    </w:p>
    <w:p w14:paraId="4A25446E" w14:textId="275E20F0" w:rsidR="00D170EA" w:rsidRDefault="00D170EA" w:rsidP="00D170EA">
      <w:pPr>
        <w:pStyle w:val="ListParagraph"/>
        <w:numPr>
          <w:ilvl w:val="2"/>
          <w:numId w:val="4"/>
        </w:numPr>
        <w:ind w:left="1080"/>
        <w:jc w:val="both"/>
      </w:pPr>
      <w:r>
        <w:t>serta peran legalitas usaha terhadap performa bisnis.</w:t>
      </w:r>
    </w:p>
    <w:p w14:paraId="19900343" w14:textId="77777777" w:rsidR="00D170EA" w:rsidRPr="00D170EA" w:rsidRDefault="00D170EA" w:rsidP="00D170EA">
      <w:pPr>
        <w:pStyle w:val="ListParagraph"/>
        <w:ind w:left="1080"/>
        <w:jc w:val="both"/>
      </w:pPr>
    </w:p>
    <w:p w14:paraId="0F3EDFA2" w14:textId="0B5BDFA1" w:rsidR="00D170EA" w:rsidRPr="00D170EA" w:rsidRDefault="00D170EA" w:rsidP="002E371E">
      <w:pPr>
        <w:pStyle w:val="ListParagraph"/>
        <w:ind w:left="709"/>
        <w:jc w:val="both"/>
        <w:rPr>
          <w:bCs/>
        </w:rPr>
      </w:pPr>
      <w:r>
        <w:rPr>
          <w:bCs/>
        </w:rPr>
        <w:t>A</w:t>
      </w:r>
      <w:r w:rsidRPr="00D170EA">
        <w:rPr>
          <w:bCs/>
        </w:rPr>
        <w:t>nalisis ini menggunakan dataset UMKM untuk memberikan insight berbasis data yang dapat digunakan oleh pemangku kepentingan (pemerintah, pendamping UMKM, dan pemilik usaha).</w:t>
      </w:r>
      <w:r>
        <w:rPr>
          <w:bCs/>
        </w:rPr>
        <w:t xml:space="preserve"> Adapun analisis ini difokuskan untuk menjawab tiga pertanyaan utama:</w:t>
      </w:r>
    </w:p>
    <w:p w14:paraId="4C972F26" w14:textId="321B37A1" w:rsidR="009E04B1" w:rsidRDefault="002E371E" w:rsidP="002E371E">
      <w:pPr>
        <w:pStyle w:val="ListParagraph"/>
        <w:numPr>
          <w:ilvl w:val="2"/>
          <w:numId w:val="4"/>
        </w:numPr>
        <w:ind w:left="1080"/>
        <w:jc w:val="both"/>
      </w:pPr>
      <w:r>
        <w:t>Bagaimana profil umum UMKM dalam dataset ini?</w:t>
      </w:r>
    </w:p>
    <w:p w14:paraId="0CFA66CE" w14:textId="175FE25E" w:rsidR="00D170EA" w:rsidRDefault="00D170EA" w:rsidP="00D170EA">
      <w:pPr>
        <w:pStyle w:val="ListParagraph"/>
        <w:ind w:left="1080"/>
        <w:jc w:val="both"/>
      </w:pPr>
      <w:r w:rsidRPr="00D170EA">
        <w:t>Tujuan: memberikan konteks dasar sebelum analisis performa.</w:t>
      </w:r>
    </w:p>
    <w:p w14:paraId="5EF8B5B8" w14:textId="1DA3F7AD" w:rsidR="009E04B1" w:rsidRDefault="002E371E" w:rsidP="002E371E">
      <w:pPr>
        <w:pStyle w:val="ListParagraph"/>
        <w:numPr>
          <w:ilvl w:val="2"/>
          <w:numId w:val="4"/>
        </w:numPr>
        <w:ind w:left="1080"/>
        <w:jc w:val="both"/>
      </w:pPr>
      <w:r>
        <w:t>Faktor apa yang paling berkaitan dengan omset UMKM?</w:t>
      </w:r>
    </w:p>
    <w:p w14:paraId="3BA08919" w14:textId="1B1050ED" w:rsidR="00D170EA" w:rsidRDefault="00D170EA" w:rsidP="00D170EA">
      <w:pPr>
        <w:pStyle w:val="ListParagraph"/>
        <w:ind w:left="1080"/>
        <w:jc w:val="both"/>
      </w:pPr>
      <w:r w:rsidRPr="00D170EA">
        <w:t>Tujuan: mengidentifikasi karakteristik yang cenderung dimiliki UMKM dengan omset lebih tinggi.</w:t>
      </w:r>
    </w:p>
    <w:p w14:paraId="62C8BB46" w14:textId="28AB38C1" w:rsidR="00DB272A" w:rsidRDefault="002E371E" w:rsidP="00D170EA">
      <w:pPr>
        <w:pStyle w:val="ListParagraph"/>
        <w:numPr>
          <w:ilvl w:val="2"/>
          <w:numId w:val="4"/>
        </w:numPr>
        <w:ind w:left="1080"/>
        <w:jc w:val="both"/>
      </w:pPr>
      <w:r>
        <w:t>Apakah legalitas usaha berkaitan dengan performa UMKM</w:t>
      </w:r>
      <w:r w:rsidR="00D170EA">
        <w:t xml:space="preserve"> (omset dan laba)</w:t>
      </w:r>
      <w:r>
        <w:t>?</w:t>
      </w:r>
    </w:p>
    <w:p w14:paraId="154E096A" w14:textId="21A70CD3" w:rsidR="00D170EA" w:rsidRDefault="00D170EA" w:rsidP="00D170EA">
      <w:pPr>
        <w:pStyle w:val="ListParagraph"/>
        <w:ind w:left="1080"/>
        <w:jc w:val="both"/>
      </w:pPr>
      <w:r w:rsidRPr="00D170EA">
        <w:t>Tujuan: mengevaluasi peran legalitas dalam meningkatkan kinerja bisnis UMKM.</w:t>
      </w:r>
      <w:bookmarkEnd w:id="0"/>
    </w:p>
    <w:p w14:paraId="43982B6F" w14:textId="77777777" w:rsidR="00D170EA" w:rsidRPr="00397B07" w:rsidRDefault="00D170EA" w:rsidP="00D170EA">
      <w:pPr>
        <w:pStyle w:val="ListParagraph"/>
        <w:ind w:left="1080"/>
        <w:jc w:val="both"/>
      </w:pPr>
    </w:p>
    <w:p w14:paraId="49C5540E" w14:textId="2AFAEBE2" w:rsidR="009E04B1" w:rsidRDefault="009E04B1" w:rsidP="009E04B1">
      <w:pPr>
        <w:pStyle w:val="ListParagraph"/>
        <w:numPr>
          <w:ilvl w:val="0"/>
          <w:numId w:val="4"/>
        </w:numPr>
        <w:ind w:left="709" w:hanging="425"/>
        <w:jc w:val="both"/>
        <w:rPr>
          <w:b/>
        </w:rPr>
      </w:pPr>
      <w:r>
        <w:rPr>
          <w:b/>
        </w:rPr>
        <w:lastRenderedPageBreak/>
        <w:t xml:space="preserve">Data </w:t>
      </w:r>
      <w:r w:rsidR="002E371E">
        <w:rPr>
          <w:b/>
        </w:rPr>
        <w:t>Overview</w:t>
      </w:r>
    </w:p>
    <w:p w14:paraId="32367EF2" w14:textId="6360B600" w:rsidR="009E04B1" w:rsidRPr="009E04B1" w:rsidRDefault="00D23233" w:rsidP="00F20111">
      <w:pPr>
        <w:pStyle w:val="ListParagraph"/>
        <w:numPr>
          <w:ilvl w:val="1"/>
          <w:numId w:val="4"/>
        </w:numPr>
        <w:ind w:left="1152" w:hanging="432"/>
        <w:jc w:val="both"/>
        <w:rPr>
          <w:b/>
        </w:rPr>
      </w:pPr>
      <w:r>
        <w:t>Deskripsi Dataset</w:t>
      </w:r>
    </w:p>
    <w:p w14:paraId="6FB0C5EE" w14:textId="4BC96935" w:rsidR="009E04B1" w:rsidRDefault="002E371E" w:rsidP="00C97792">
      <w:pPr>
        <w:pStyle w:val="NormalWeb"/>
        <w:numPr>
          <w:ilvl w:val="0"/>
          <w:numId w:val="5"/>
        </w:numPr>
        <w:tabs>
          <w:tab w:val="clear" w:pos="720"/>
          <w:tab w:val="left" w:pos="2070"/>
          <w:tab w:val="left" w:pos="2250"/>
          <w:tab w:val="num" w:pos="2880"/>
        </w:tabs>
        <w:spacing w:before="0" w:beforeAutospacing="0" w:after="0" w:afterAutospacing="0" w:line="360" w:lineRule="auto"/>
        <w:ind w:left="1440" w:hanging="270"/>
      </w:pPr>
      <w:r>
        <w:t>Sumber Data: Kaggle (sertakan link)</w:t>
      </w:r>
    </w:p>
    <w:p w14:paraId="6BA62841" w14:textId="3193A561" w:rsidR="009E04B1" w:rsidRDefault="002E371E" w:rsidP="00C97792">
      <w:pPr>
        <w:pStyle w:val="NormalWeb"/>
        <w:numPr>
          <w:ilvl w:val="0"/>
          <w:numId w:val="5"/>
        </w:numPr>
        <w:tabs>
          <w:tab w:val="clear" w:pos="720"/>
          <w:tab w:val="left" w:pos="2070"/>
          <w:tab w:val="left" w:pos="2250"/>
          <w:tab w:val="num" w:pos="2880"/>
        </w:tabs>
        <w:spacing w:before="0" w:beforeAutospacing="0" w:after="0" w:afterAutospacing="0" w:line="360" w:lineRule="auto"/>
        <w:ind w:left="1440" w:hanging="270"/>
      </w:pPr>
      <w:r>
        <w:t>Unit observasi: UMKM</w:t>
      </w:r>
    </w:p>
    <w:p w14:paraId="60633BEC" w14:textId="7CEE850F" w:rsidR="009E04B1" w:rsidRDefault="00D5232A" w:rsidP="00C97792">
      <w:pPr>
        <w:pStyle w:val="NormalWeb"/>
        <w:numPr>
          <w:ilvl w:val="0"/>
          <w:numId w:val="5"/>
        </w:numPr>
        <w:tabs>
          <w:tab w:val="clear" w:pos="720"/>
          <w:tab w:val="left" w:pos="2070"/>
          <w:tab w:val="left" w:pos="2250"/>
          <w:tab w:val="num" w:pos="2880"/>
        </w:tabs>
        <w:spacing w:before="0" w:beforeAutospacing="0" w:after="0" w:afterAutospacing="0" w:line="360" w:lineRule="auto"/>
        <w:ind w:left="1440" w:hanging="270"/>
      </w:pPr>
      <w:r>
        <w:t>Periode: berdasarkan tahun berdiri UMKM</w:t>
      </w:r>
    </w:p>
    <w:p w14:paraId="1574A8D3" w14:textId="027464C3" w:rsidR="009E04B1" w:rsidRDefault="00D5232A" w:rsidP="00C97792">
      <w:pPr>
        <w:pStyle w:val="NormalWeb"/>
        <w:numPr>
          <w:ilvl w:val="0"/>
          <w:numId w:val="5"/>
        </w:numPr>
        <w:tabs>
          <w:tab w:val="clear" w:pos="720"/>
          <w:tab w:val="left" w:pos="2070"/>
          <w:tab w:val="left" w:pos="2250"/>
          <w:tab w:val="num" w:pos="2880"/>
        </w:tabs>
        <w:spacing w:before="0" w:beforeAutospacing="0" w:after="0" w:afterAutospacing="0" w:line="360" w:lineRule="auto"/>
        <w:ind w:left="1440" w:hanging="270"/>
      </w:pPr>
      <w:r>
        <w:t>Jumlah baris dan kolom</w:t>
      </w:r>
      <w:r w:rsidR="009E04B1">
        <w:t>:</w:t>
      </w:r>
      <w:r>
        <w:t xml:space="preserve"> </w:t>
      </w:r>
    </w:p>
    <w:p w14:paraId="43A19056" w14:textId="04E5C6E9" w:rsidR="00D23233" w:rsidRPr="00D23233" w:rsidRDefault="00D23233" w:rsidP="00D23233">
      <w:pPr>
        <w:pStyle w:val="ListParagraph"/>
        <w:numPr>
          <w:ilvl w:val="1"/>
          <w:numId w:val="4"/>
        </w:numPr>
        <w:ind w:left="1152" w:hanging="432"/>
        <w:jc w:val="both"/>
        <w:rPr>
          <w:b/>
        </w:rPr>
      </w:pPr>
      <w:r>
        <w:t>Variabel yang Digunakan</w:t>
      </w:r>
    </w:p>
    <w:p w14:paraId="43D56282" w14:textId="1045C8EF" w:rsidR="00D23233" w:rsidRPr="009E04B1" w:rsidRDefault="00D23233" w:rsidP="00D23233">
      <w:pPr>
        <w:pStyle w:val="ListParagraph"/>
        <w:ind w:left="1152"/>
        <w:jc w:val="both"/>
        <w:rPr>
          <w:b/>
        </w:rPr>
      </w:pPr>
      <w:r>
        <w:t>Hanya variabel yang relevan dengan BQ yang dianalisis. Variabel lain tidak akan dianalisis karena berada di luar lingkup pertanyaan.</w:t>
      </w:r>
    </w:p>
    <w:p w14:paraId="282B04B1" w14:textId="50667BF8" w:rsidR="00D23233" w:rsidRDefault="00D23233" w:rsidP="00C97792">
      <w:pPr>
        <w:pStyle w:val="NormalWeb"/>
        <w:numPr>
          <w:ilvl w:val="0"/>
          <w:numId w:val="5"/>
        </w:numPr>
        <w:tabs>
          <w:tab w:val="clear" w:pos="720"/>
          <w:tab w:val="num" w:pos="1530"/>
        </w:tabs>
        <w:spacing w:before="0" w:beforeAutospacing="0" w:after="0" w:afterAutospacing="0" w:line="360" w:lineRule="auto"/>
        <w:ind w:left="1440" w:hanging="270"/>
      </w:pPr>
      <w:r>
        <w:t>Identitas: nama_usaha</w:t>
      </w:r>
    </w:p>
    <w:p w14:paraId="155FBECA" w14:textId="7469170A" w:rsidR="00D23233" w:rsidRDefault="00D23233" w:rsidP="00C97792">
      <w:pPr>
        <w:pStyle w:val="NormalWeb"/>
        <w:numPr>
          <w:ilvl w:val="0"/>
          <w:numId w:val="5"/>
        </w:numPr>
        <w:tabs>
          <w:tab w:val="clear" w:pos="720"/>
          <w:tab w:val="num" w:pos="1530"/>
        </w:tabs>
        <w:spacing w:before="0" w:beforeAutospacing="0" w:after="0" w:afterAutospacing="0" w:line="360" w:lineRule="auto"/>
        <w:ind w:left="1440" w:hanging="270"/>
      </w:pPr>
      <w:r>
        <w:t>Profil: jenis_usaha, tahun_berdiri</w:t>
      </w:r>
    </w:p>
    <w:p w14:paraId="1526FF9C" w14:textId="533E1307" w:rsidR="00D23233" w:rsidRDefault="00D23233" w:rsidP="00C97792">
      <w:pPr>
        <w:pStyle w:val="NormalWeb"/>
        <w:numPr>
          <w:ilvl w:val="0"/>
          <w:numId w:val="5"/>
        </w:numPr>
        <w:tabs>
          <w:tab w:val="clear" w:pos="720"/>
          <w:tab w:val="num" w:pos="1530"/>
        </w:tabs>
        <w:spacing w:before="0" w:beforeAutospacing="0" w:after="0" w:afterAutospacing="0" w:line="360" w:lineRule="auto"/>
        <w:ind w:left="1440" w:hanging="270"/>
      </w:pPr>
      <w:r>
        <w:t>Operasional: aset, tenaga_kerja</w:t>
      </w:r>
      <w:r w:rsidR="007831E1">
        <w:t>, kapasitas_produksi</w:t>
      </w:r>
    </w:p>
    <w:p w14:paraId="2264B467" w14:textId="77777777" w:rsidR="00D23233" w:rsidRDefault="00D23233" w:rsidP="00C97792">
      <w:pPr>
        <w:pStyle w:val="NormalWeb"/>
        <w:numPr>
          <w:ilvl w:val="0"/>
          <w:numId w:val="5"/>
        </w:numPr>
        <w:tabs>
          <w:tab w:val="clear" w:pos="720"/>
          <w:tab w:val="num" w:pos="1530"/>
        </w:tabs>
        <w:spacing w:before="0" w:beforeAutospacing="0" w:after="0" w:afterAutospacing="0" w:line="360" w:lineRule="auto"/>
        <w:ind w:left="1440" w:hanging="270"/>
      </w:pPr>
      <w:r>
        <w:t>Performa: omset, laba</w:t>
      </w:r>
    </w:p>
    <w:p w14:paraId="60FF77BE" w14:textId="65A25BB7" w:rsidR="00D23233" w:rsidRDefault="00D23233" w:rsidP="00C97792">
      <w:pPr>
        <w:pStyle w:val="NormalWeb"/>
        <w:numPr>
          <w:ilvl w:val="0"/>
          <w:numId w:val="5"/>
        </w:numPr>
        <w:tabs>
          <w:tab w:val="clear" w:pos="720"/>
          <w:tab w:val="num" w:pos="1530"/>
        </w:tabs>
        <w:spacing w:before="0" w:beforeAutospacing="0" w:after="0" w:afterAutospacing="0" w:line="360" w:lineRule="auto"/>
        <w:ind w:left="1440" w:hanging="270"/>
      </w:pPr>
      <w:r>
        <w:t xml:space="preserve">Status: status_legalitas </w:t>
      </w:r>
    </w:p>
    <w:p w14:paraId="1F34347A" w14:textId="77777777" w:rsidR="00DB272A" w:rsidRPr="00DB272A" w:rsidRDefault="00DB272A" w:rsidP="00DB272A">
      <w:pPr>
        <w:pStyle w:val="NormalWeb"/>
        <w:tabs>
          <w:tab w:val="num" w:pos="1701"/>
        </w:tabs>
        <w:spacing w:before="0" w:beforeAutospacing="0" w:after="0" w:afterAutospacing="0" w:line="360" w:lineRule="auto"/>
        <w:ind w:left="1560"/>
      </w:pPr>
    </w:p>
    <w:p w14:paraId="4E1C7582" w14:textId="31CF5A9C" w:rsidR="00A438BE" w:rsidRDefault="00A438BE" w:rsidP="00354A8E">
      <w:pPr>
        <w:pStyle w:val="ListParagraph"/>
        <w:numPr>
          <w:ilvl w:val="0"/>
          <w:numId w:val="4"/>
        </w:numPr>
        <w:ind w:left="709" w:hanging="425"/>
        <w:jc w:val="both"/>
        <w:rPr>
          <w:b/>
        </w:rPr>
      </w:pPr>
      <w:r>
        <w:rPr>
          <w:b/>
        </w:rPr>
        <w:t>Data Preparation</w:t>
      </w:r>
      <w:r w:rsidR="0027496F">
        <w:rPr>
          <w:b/>
        </w:rPr>
        <w:t>/Cleaning</w:t>
      </w:r>
    </w:p>
    <w:p w14:paraId="0E6C64F4" w14:textId="0CC88A66" w:rsidR="00D34084" w:rsidRDefault="0027496F" w:rsidP="00D34084">
      <w:pPr>
        <w:pStyle w:val="NormalWeb"/>
        <w:numPr>
          <w:ilvl w:val="2"/>
          <w:numId w:val="4"/>
        </w:numPr>
        <w:spacing w:before="0" w:beforeAutospacing="0" w:after="0" w:afterAutospacing="0" w:line="360" w:lineRule="auto"/>
        <w:ind w:left="1080"/>
      </w:pPr>
      <w:r>
        <w:t>Standarisasi format numerik</w:t>
      </w:r>
    </w:p>
    <w:p w14:paraId="6F698D06" w14:textId="440367EF" w:rsidR="00D34084" w:rsidRPr="007831E1" w:rsidRDefault="0027496F" w:rsidP="00D34084">
      <w:pPr>
        <w:pStyle w:val="NormalWeb"/>
        <w:numPr>
          <w:ilvl w:val="2"/>
          <w:numId w:val="4"/>
        </w:numPr>
        <w:spacing w:before="0" w:beforeAutospacing="0" w:after="0" w:afterAutospacing="0" w:line="360" w:lineRule="auto"/>
        <w:ind w:left="1080"/>
      </w:pPr>
      <w:r w:rsidRPr="007831E1">
        <w:t>Imputasi missing value/tidak digunakan</w:t>
      </w:r>
    </w:p>
    <w:p w14:paraId="6EDE116C" w14:textId="0A41EE8E" w:rsidR="00D34084" w:rsidRDefault="0027496F" w:rsidP="00D34084">
      <w:pPr>
        <w:pStyle w:val="NormalWeb"/>
        <w:numPr>
          <w:ilvl w:val="2"/>
          <w:numId w:val="4"/>
        </w:numPr>
        <w:spacing w:before="0" w:beforeAutospacing="0" w:after="0" w:afterAutospacing="0" w:line="360" w:lineRule="auto"/>
        <w:ind w:left="1080"/>
      </w:pPr>
      <w:r>
        <w:t>Penghapusan data duplikat</w:t>
      </w:r>
    </w:p>
    <w:p w14:paraId="7232A009" w14:textId="010B54F8" w:rsidR="00A438BE" w:rsidRDefault="0027496F" w:rsidP="00D34084">
      <w:pPr>
        <w:pStyle w:val="NormalWeb"/>
        <w:numPr>
          <w:ilvl w:val="2"/>
          <w:numId w:val="4"/>
        </w:numPr>
        <w:spacing w:before="0" w:beforeAutospacing="0" w:after="0" w:afterAutospacing="0" w:line="360" w:lineRule="auto"/>
        <w:ind w:left="1080"/>
      </w:pPr>
      <w:r>
        <w:t>Deteksi outlier dengan metode IQR (tanpa penghapusan, hanya pengamatan)</w:t>
      </w:r>
    </w:p>
    <w:p w14:paraId="64B3864F" w14:textId="77777777" w:rsidR="0027496F" w:rsidRPr="00D34084" w:rsidRDefault="0027496F" w:rsidP="0027496F">
      <w:pPr>
        <w:pStyle w:val="NormalWeb"/>
        <w:spacing w:before="0" w:beforeAutospacing="0" w:after="0" w:afterAutospacing="0" w:line="360" w:lineRule="auto"/>
        <w:ind w:left="1080"/>
      </w:pPr>
    </w:p>
    <w:p w14:paraId="30CDFAC6" w14:textId="2615917A" w:rsidR="00354A8E" w:rsidRDefault="005F20DB" w:rsidP="00354A8E">
      <w:pPr>
        <w:pStyle w:val="ListParagraph"/>
        <w:numPr>
          <w:ilvl w:val="0"/>
          <w:numId w:val="4"/>
        </w:numPr>
        <w:ind w:left="709" w:hanging="425"/>
        <w:jc w:val="both"/>
        <w:rPr>
          <w:b/>
        </w:rPr>
      </w:pPr>
      <w:r>
        <w:rPr>
          <w:b/>
        </w:rPr>
        <w:t>Analysis &amp; Findings</w:t>
      </w:r>
    </w:p>
    <w:p w14:paraId="691A3839" w14:textId="625A44F2" w:rsidR="00354A8E" w:rsidRDefault="005F20DB" w:rsidP="00C76040">
      <w:pPr>
        <w:pStyle w:val="ListParagraph"/>
        <w:numPr>
          <w:ilvl w:val="1"/>
          <w:numId w:val="4"/>
        </w:numPr>
        <w:ind w:left="1134" w:hanging="425"/>
        <w:jc w:val="both"/>
        <w:rPr>
          <w:b/>
        </w:rPr>
      </w:pPr>
      <w:r>
        <w:rPr>
          <w:b/>
        </w:rPr>
        <w:t>BQ1 – Profil Umum UMKM</w:t>
      </w:r>
    </w:p>
    <w:p w14:paraId="2DEBC8B0" w14:textId="7208C8CA" w:rsidR="00C76040" w:rsidRDefault="005F20DB" w:rsidP="005F20DB">
      <w:pPr>
        <w:pStyle w:val="ListParagraph"/>
        <w:numPr>
          <w:ilvl w:val="0"/>
          <w:numId w:val="12"/>
        </w:numPr>
        <w:ind w:left="1530"/>
        <w:jc w:val="both"/>
      </w:pPr>
      <w:bookmarkStart w:id="1" w:name="_Hlk219670277"/>
      <w:r>
        <w:t>Analisis yang dilakukan: distribusi jenis usaha, distribusi status legalitas, jumlah UMKM berdasarkan tahun berdiri</w:t>
      </w:r>
    </w:p>
    <w:p w14:paraId="497EC395" w14:textId="057CFF96" w:rsidR="00C76040" w:rsidRDefault="00C76040" w:rsidP="005F20DB">
      <w:pPr>
        <w:pStyle w:val="ListParagraph"/>
        <w:numPr>
          <w:ilvl w:val="0"/>
          <w:numId w:val="12"/>
        </w:numPr>
        <w:ind w:left="1530"/>
        <w:jc w:val="both"/>
      </w:pPr>
      <w:r>
        <w:t xml:space="preserve">Visualisasi: </w:t>
      </w:r>
      <w:r w:rsidR="005F20DB">
        <w:t>bar chart jenis usaha, bar chart status legalitas, line chart UMKM per tahun berdiri</w:t>
      </w:r>
    </w:p>
    <w:p w14:paraId="1F21F516" w14:textId="7086EFCA" w:rsidR="00C76040" w:rsidRDefault="005F20DB" w:rsidP="005F20DB">
      <w:pPr>
        <w:pStyle w:val="ListParagraph"/>
        <w:numPr>
          <w:ilvl w:val="0"/>
          <w:numId w:val="12"/>
        </w:numPr>
        <w:ind w:left="1530"/>
        <w:jc w:val="both"/>
      </w:pPr>
      <w:r>
        <w:t>Contoh insight</w:t>
      </w:r>
      <w:r w:rsidR="00C76040">
        <w:t xml:space="preserve">: </w:t>
      </w:r>
      <w:r>
        <w:t>mayoritas UMKM bergerak di sektor tertentu, proporsi UMKM yang belum memiliki legalitas masih signifikan, peningkatan jumlah UMKM terlihat pada waktu-waktu tertentu</w:t>
      </w:r>
      <w:bookmarkEnd w:id="1"/>
    </w:p>
    <w:p w14:paraId="2C08AC13" w14:textId="77777777" w:rsidR="005F20DB" w:rsidRPr="00C76040" w:rsidRDefault="005F20DB" w:rsidP="005F20DB">
      <w:pPr>
        <w:pStyle w:val="ListParagraph"/>
        <w:ind w:left="1530"/>
        <w:jc w:val="both"/>
      </w:pPr>
    </w:p>
    <w:p w14:paraId="74C40B2E" w14:textId="037176C0" w:rsidR="00354A8E" w:rsidRDefault="005F20DB" w:rsidP="00354A8E">
      <w:pPr>
        <w:pStyle w:val="ListParagraph"/>
        <w:numPr>
          <w:ilvl w:val="1"/>
          <w:numId w:val="4"/>
        </w:numPr>
        <w:ind w:left="1134" w:hanging="425"/>
        <w:jc w:val="both"/>
        <w:rPr>
          <w:b/>
        </w:rPr>
      </w:pPr>
      <w:r>
        <w:rPr>
          <w:b/>
        </w:rPr>
        <w:lastRenderedPageBreak/>
        <w:t>BQ2 – Faktor yang Berkaitan dengan Omset</w:t>
      </w:r>
    </w:p>
    <w:p w14:paraId="7BB875AF" w14:textId="46C66AAB" w:rsidR="005F20DB" w:rsidRDefault="005F20DB" w:rsidP="005F20DB">
      <w:pPr>
        <w:pStyle w:val="ListParagraph"/>
        <w:numPr>
          <w:ilvl w:val="0"/>
          <w:numId w:val="12"/>
        </w:numPr>
        <w:ind w:left="1530"/>
        <w:jc w:val="both"/>
      </w:pPr>
      <w:bookmarkStart w:id="2" w:name="_Hlk219670458"/>
      <w:r>
        <w:t xml:space="preserve">Analisis yang dilakukan: </w:t>
      </w:r>
      <w:r w:rsidR="00F10249">
        <w:t>statistic deskriptif omset (mean, median, IQR dst.), korelasi (aset vs omset, tenaga kerja vs omset</w:t>
      </w:r>
      <w:r w:rsidR="00F10249" w:rsidRPr="00996F9A">
        <w:t xml:space="preserve">, </w:t>
      </w:r>
      <w:r w:rsidR="003250E0" w:rsidRPr="00996F9A">
        <w:t>kapasitas produksi</w:t>
      </w:r>
      <w:r w:rsidR="00F10249" w:rsidRPr="00996F9A">
        <w:t xml:space="preserve"> vs omset</w:t>
      </w:r>
      <w:r w:rsidR="00F10249">
        <w:t>)</w:t>
      </w:r>
    </w:p>
    <w:p w14:paraId="416BB7B7" w14:textId="3A2C3374" w:rsidR="005F20DB" w:rsidRDefault="005F20DB" w:rsidP="005F20DB">
      <w:pPr>
        <w:pStyle w:val="ListParagraph"/>
        <w:numPr>
          <w:ilvl w:val="0"/>
          <w:numId w:val="12"/>
        </w:numPr>
        <w:ind w:left="1530"/>
        <w:jc w:val="both"/>
      </w:pPr>
      <w:r>
        <w:t xml:space="preserve">Visualisasi: </w:t>
      </w:r>
      <w:r w:rsidR="00F10249">
        <w:t>histogram omset, scatter plot aset vs omset, scatter plot tenaga kerja vs omset</w:t>
      </w:r>
    </w:p>
    <w:p w14:paraId="02EEA989" w14:textId="6C8FE87E" w:rsidR="00D74DCF" w:rsidRDefault="005F20DB" w:rsidP="005F20DB">
      <w:pPr>
        <w:pStyle w:val="ListParagraph"/>
        <w:numPr>
          <w:ilvl w:val="0"/>
          <w:numId w:val="12"/>
        </w:numPr>
        <w:ind w:left="1530"/>
        <w:jc w:val="both"/>
      </w:pPr>
      <w:r>
        <w:t xml:space="preserve">Contoh insight: </w:t>
      </w:r>
      <w:r w:rsidR="00F10249">
        <w:t xml:space="preserve">omset menunjukkan distribusi yang skewed, aset memiliki korelasi positif dengan omset, </w:t>
      </w:r>
      <w:r w:rsidR="00996F9A">
        <w:t>kapasitas produksi</w:t>
      </w:r>
      <w:r w:rsidR="00F10249">
        <w:t xml:space="preserve"> menunjukkan hubungan positif namun tidak selalu linear</w:t>
      </w:r>
      <w:bookmarkEnd w:id="2"/>
    </w:p>
    <w:p w14:paraId="18EAAAD0" w14:textId="7EC628B5" w:rsidR="00354A8E" w:rsidRDefault="00F10249" w:rsidP="00354A8E">
      <w:pPr>
        <w:pStyle w:val="ListParagraph"/>
        <w:numPr>
          <w:ilvl w:val="1"/>
          <w:numId w:val="4"/>
        </w:numPr>
        <w:ind w:left="1134" w:hanging="425"/>
        <w:jc w:val="both"/>
        <w:rPr>
          <w:b/>
        </w:rPr>
      </w:pPr>
      <w:r>
        <w:rPr>
          <w:b/>
        </w:rPr>
        <w:t>BQ3 – Peran Legalitas terhadap Performa UMKM</w:t>
      </w:r>
    </w:p>
    <w:p w14:paraId="5B98BB54" w14:textId="45393D31" w:rsidR="00F10249" w:rsidRDefault="00F10249" w:rsidP="00F10249">
      <w:pPr>
        <w:pStyle w:val="ListParagraph"/>
        <w:numPr>
          <w:ilvl w:val="0"/>
          <w:numId w:val="12"/>
        </w:numPr>
        <w:ind w:left="1530"/>
        <w:jc w:val="both"/>
      </w:pPr>
      <w:r>
        <w:t>Analisis yang dilakukan: perbandingan median omset (legal vs non-legal), perbandingan median laba (legal vs non-legal), boxplot untuk melihat sebaran dari performa</w:t>
      </w:r>
    </w:p>
    <w:p w14:paraId="34A100FD" w14:textId="6923FA67" w:rsidR="00F10249" w:rsidRDefault="00F10249" w:rsidP="00F10249">
      <w:pPr>
        <w:pStyle w:val="ListParagraph"/>
        <w:numPr>
          <w:ilvl w:val="0"/>
          <w:numId w:val="12"/>
        </w:numPr>
        <w:ind w:left="1530"/>
        <w:jc w:val="both"/>
      </w:pPr>
      <w:r>
        <w:t>Visualisasi: boxplot omset dan laba berdasarkan legalitas</w:t>
      </w:r>
    </w:p>
    <w:p w14:paraId="7FBC99E2" w14:textId="11F9C3AA" w:rsidR="000D30C8" w:rsidRDefault="00F10249" w:rsidP="00F10249">
      <w:pPr>
        <w:pStyle w:val="ListParagraph"/>
        <w:numPr>
          <w:ilvl w:val="0"/>
          <w:numId w:val="12"/>
        </w:numPr>
        <w:ind w:left="1530"/>
        <w:jc w:val="both"/>
      </w:pPr>
      <w:r>
        <w:t xml:space="preserve">Contoh insight: UMKM dengan status legalitas terdaftar memiliki omset dan laba median lebih tinggi, namun terdapat overlap distribusi yang menunjukkan legalitas bukan satu-satunya </w:t>
      </w:r>
      <w:r w:rsidR="001D5B6D">
        <w:t>factor</w:t>
      </w:r>
    </w:p>
    <w:p w14:paraId="3DC8BC38" w14:textId="5AAE1894" w:rsidR="001D5B6D" w:rsidRDefault="001D5B6D" w:rsidP="00F10249">
      <w:pPr>
        <w:pStyle w:val="ListParagraph"/>
        <w:numPr>
          <w:ilvl w:val="0"/>
          <w:numId w:val="12"/>
        </w:numPr>
        <w:ind w:left="1530"/>
        <w:jc w:val="both"/>
      </w:pPr>
      <w:r>
        <w:t>Catatan: analisis ini menunjukkan asosiasi, bukan hubungan sebab-akibat</w:t>
      </w:r>
    </w:p>
    <w:p w14:paraId="30F9562E" w14:textId="77777777" w:rsidR="00F10249" w:rsidRPr="00D74DCF" w:rsidRDefault="00F10249" w:rsidP="00F10249">
      <w:pPr>
        <w:pStyle w:val="ListParagraph"/>
        <w:ind w:left="1530"/>
        <w:jc w:val="both"/>
      </w:pPr>
    </w:p>
    <w:p w14:paraId="0168824B" w14:textId="67C9A564" w:rsidR="009E04B1" w:rsidRDefault="00CD39A8" w:rsidP="00397B07">
      <w:pPr>
        <w:pStyle w:val="ListParagraph"/>
        <w:numPr>
          <w:ilvl w:val="0"/>
          <w:numId w:val="4"/>
        </w:numPr>
        <w:ind w:left="709" w:hanging="425"/>
        <w:jc w:val="both"/>
        <w:rPr>
          <w:b/>
        </w:rPr>
      </w:pPr>
      <w:r>
        <w:rPr>
          <w:b/>
        </w:rPr>
        <w:t>Key Insights Summary</w:t>
      </w:r>
    </w:p>
    <w:p w14:paraId="215B2F38" w14:textId="0942271A" w:rsidR="00F00EF5" w:rsidRDefault="00CD39A8" w:rsidP="00F00EF5">
      <w:pPr>
        <w:pStyle w:val="ListParagraph"/>
        <w:ind w:left="709"/>
        <w:jc w:val="both"/>
      </w:pPr>
      <w:r>
        <w:t>Ringkasan temuan utama (hanya contoh):</w:t>
      </w:r>
    </w:p>
    <w:p w14:paraId="422F451F" w14:textId="09C5AE6A" w:rsidR="00F00EF5" w:rsidRPr="00CD39A8" w:rsidRDefault="00CD39A8" w:rsidP="00F00EF5">
      <w:pPr>
        <w:pStyle w:val="ListParagraph"/>
        <w:numPr>
          <w:ilvl w:val="0"/>
          <w:numId w:val="6"/>
        </w:numPr>
        <w:ind w:left="1134" w:hanging="425"/>
        <w:jc w:val="both"/>
        <w:rPr>
          <w:bCs/>
        </w:rPr>
      </w:pPr>
      <w:r w:rsidRPr="00CD39A8">
        <w:rPr>
          <w:bCs/>
        </w:rPr>
        <w:t>UMKM dalam dataset didominasi oleh sektor tertentu.</w:t>
      </w:r>
    </w:p>
    <w:p w14:paraId="12AD191F" w14:textId="1CF2A8C4" w:rsidR="000D30C8" w:rsidRPr="00CD39A8" w:rsidRDefault="00CD39A8" w:rsidP="00CD39A8">
      <w:pPr>
        <w:pStyle w:val="ListParagraph"/>
        <w:numPr>
          <w:ilvl w:val="0"/>
          <w:numId w:val="6"/>
        </w:numPr>
        <w:ind w:left="1134" w:hanging="425"/>
        <w:jc w:val="both"/>
        <w:rPr>
          <w:bCs/>
        </w:rPr>
      </w:pPr>
      <w:r>
        <w:rPr>
          <w:bCs/>
        </w:rPr>
        <w:t>Omset UMKM sangat bervariasi dan bersifat skewed.</w:t>
      </w:r>
    </w:p>
    <w:p w14:paraId="3FCEFED6" w14:textId="7810D1C8" w:rsidR="00CD39A8" w:rsidRDefault="00CD39A8" w:rsidP="00CD39A8">
      <w:pPr>
        <w:pStyle w:val="ListParagraph"/>
        <w:numPr>
          <w:ilvl w:val="0"/>
          <w:numId w:val="6"/>
        </w:numPr>
        <w:ind w:left="1134" w:hanging="425"/>
        <w:jc w:val="both"/>
        <w:rPr>
          <w:bCs/>
        </w:rPr>
      </w:pPr>
      <w:r w:rsidRPr="00CD39A8">
        <w:rPr>
          <w:bCs/>
        </w:rPr>
        <w:t>A</w:t>
      </w:r>
      <w:r w:rsidR="00A7204F">
        <w:rPr>
          <w:bCs/>
        </w:rPr>
        <w:t>set dan tenaga kerja berkaitan dengan omset, meskipun tidak sepenuhnya menjelaskan perbedaan performa.</w:t>
      </w:r>
    </w:p>
    <w:p w14:paraId="77CAA9DF" w14:textId="3270FA30" w:rsidR="00A7204F" w:rsidRPr="00CD39A8" w:rsidRDefault="00A7204F" w:rsidP="00CD39A8">
      <w:pPr>
        <w:pStyle w:val="ListParagraph"/>
        <w:numPr>
          <w:ilvl w:val="0"/>
          <w:numId w:val="6"/>
        </w:numPr>
        <w:ind w:left="1134" w:hanging="425"/>
        <w:jc w:val="both"/>
        <w:rPr>
          <w:bCs/>
        </w:rPr>
      </w:pPr>
      <w:r>
        <w:rPr>
          <w:bCs/>
        </w:rPr>
        <w:t>Legalitas usaha berkaitan dengan omset dan laba yang lebih tinggi secara median.</w:t>
      </w:r>
    </w:p>
    <w:p w14:paraId="46C6AF0E" w14:textId="77777777" w:rsidR="00CD39A8" w:rsidRPr="00F00EF5" w:rsidRDefault="00CD39A8" w:rsidP="00CD39A8">
      <w:pPr>
        <w:pStyle w:val="ListParagraph"/>
        <w:ind w:left="1134"/>
        <w:jc w:val="both"/>
      </w:pPr>
    </w:p>
    <w:p w14:paraId="7CC85145" w14:textId="534CEDFF" w:rsidR="003F5185" w:rsidRDefault="003F5185" w:rsidP="00397B07">
      <w:pPr>
        <w:pStyle w:val="ListParagraph"/>
        <w:numPr>
          <w:ilvl w:val="0"/>
          <w:numId w:val="4"/>
        </w:numPr>
        <w:ind w:left="709" w:hanging="425"/>
        <w:jc w:val="both"/>
        <w:rPr>
          <w:b/>
        </w:rPr>
      </w:pPr>
      <w:r>
        <w:rPr>
          <w:b/>
        </w:rPr>
        <w:t>UMKM Segmentation</w:t>
      </w:r>
      <w:r w:rsidR="002C1A9F">
        <w:rPr>
          <w:b/>
        </w:rPr>
        <w:t xml:space="preserve"> (Rule-Based)</w:t>
      </w:r>
    </w:p>
    <w:p w14:paraId="6FB72132" w14:textId="19A6A200" w:rsidR="003F5185" w:rsidRDefault="0014795E" w:rsidP="00EA5379">
      <w:pPr>
        <w:pStyle w:val="ListParagraph"/>
        <w:numPr>
          <w:ilvl w:val="0"/>
          <w:numId w:val="14"/>
        </w:numPr>
        <w:ind w:left="1080"/>
        <w:jc w:val="both"/>
        <w:rPr>
          <w:b/>
        </w:rPr>
      </w:pPr>
      <w:r>
        <w:rPr>
          <w:b/>
        </w:rPr>
        <w:t>Tujuan Segmentasi</w:t>
      </w:r>
    </w:p>
    <w:p w14:paraId="590DCF5F" w14:textId="3791F6F8" w:rsidR="0014795E" w:rsidRPr="0014795E" w:rsidRDefault="0014795E" w:rsidP="0014795E">
      <w:pPr>
        <w:pStyle w:val="ListParagraph"/>
        <w:ind w:left="1080"/>
        <w:jc w:val="both"/>
        <w:rPr>
          <w:bCs/>
        </w:rPr>
      </w:pPr>
      <w:r w:rsidRPr="0014795E">
        <w:rPr>
          <w:bCs/>
        </w:rPr>
        <w:t xml:space="preserve">Segmentasi UMKM dilakukan untuk mengelompokkan pelaku usaha berdasarkan karakteristik performa dan legalitas, sehingga hasil analisis tidak berhenti pada deskripsi data, tetapi dapat menghasilkan insight yang aplikatif untuk pengambilan </w:t>
      </w:r>
      <w:r w:rsidRPr="0014795E">
        <w:rPr>
          <w:bCs/>
        </w:rPr>
        <w:lastRenderedPageBreak/>
        <w:t>keputusan, seperti penentuan prioritas pendampingan, legalisasi, atau pengembangan usaha.</w:t>
      </w:r>
      <w:r>
        <w:rPr>
          <w:bCs/>
        </w:rPr>
        <w:t xml:space="preserve"> </w:t>
      </w:r>
      <w:r w:rsidRPr="0014795E">
        <w:rPr>
          <w:bCs/>
        </w:rPr>
        <w:t>Segmentasi ini tidak menggunakan metode clustering statistik kompleks, melainkan pendekatan rule-based segmentation yang lebih mudah dipahami oleh pemangku kepentingan non-teknis dan sesuai dengan konteks kebijakan UMKM.</w:t>
      </w:r>
    </w:p>
    <w:p w14:paraId="5E644558" w14:textId="1D9AD808" w:rsidR="00903F93" w:rsidRDefault="0014795E" w:rsidP="00EA5379">
      <w:pPr>
        <w:pStyle w:val="ListParagraph"/>
        <w:numPr>
          <w:ilvl w:val="0"/>
          <w:numId w:val="14"/>
        </w:numPr>
        <w:ind w:left="1080"/>
        <w:jc w:val="both"/>
        <w:rPr>
          <w:b/>
        </w:rPr>
      </w:pPr>
      <w:r>
        <w:rPr>
          <w:b/>
        </w:rPr>
        <w:t>Dasar dan Kriteria Segmentasi</w:t>
      </w:r>
    </w:p>
    <w:p w14:paraId="3B039CFC" w14:textId="53E80266" w:rsidR="0014795E" w:rsidRDefault="00677A94" w:rsidP="0014795E">
      <w:pPr>
        <w:pStyle w:val="ListParagraph"/>
        <w:ind w:left="1080"/>
        <w:jc w:val="both"/>
        <w:rPr>
          <w:bCs/>
        </w:rPr>
      </w:pPr>
      <w:r>
        <w:rPr>
          <w:bCs/>
        </w:rPr>
        <w:t>Segmentasi UMKM dibangun berdasarkan hasil eksplorasi pada BQ 1-3, dengan variabel utama sebagai berikut:</w:t>
      </w:r>
    </w:p>
    <w:tbl>
      <w:tblPr>
        <w:tblStyle w:val="TableGrid"/>
        <w:tblW w:w="0" w:type="auto"/>
        <w:tblInd w:w="1080" w:type="dxa"/>
        <w:tblBorders>
          <w:left w:val="none" w:sz="0" w:space="0" w:color="auto"/>
          <w:right w:val="none" w:sz="0" w:space="0" w:color="auto"/>
        </w:tblBorders>
        <w:tblLook w:val="04A0" w:firstRow="1" w:lastRow="0" w:firstColumn="1" w:lastColumn="0" w:noHBand="0" w:noVBand="1"/>
      </w:tblPr>
      <w:tblGrid>
        <w:gridCol w:w="4268"/>
        <w:gridCol w:w="4228"/>
      </w:tblGrid>
      <w:tr w:rsidR="0075611F" w14:paraId="20CAC587" w14:textId="77777777" w:rsidTr="009F48A6">
        <w:tc>
          <w:tcPr>
            <w:tcW w:w="4268" w:type="dxa"/>
            <w:tcBorders>
              <w:top w:val="nil"/>
              <w:right w:val="nil"/>
            </w:tcBorders>
          </w:tcPr>
          <w:p w14:paraId="384A1458" w14:textId="25DD2F52" w:rsidR="0075611F" w:rsidRPr="00164B91" w:rsidRDefault="0075611F" w:rsidP="00164B91">
            <w:pPr>
              <w:pStyle w:val="ListParagraph"/>
              <w:spacing w:line="360" w:lineRule="auto"/>
              <w:ind w:left="0"/>
              <w:jc w:val="both"/>
              <w:rPr>
                <w:b/>
              </w:rPr>
            </w:pPr>
            <w:r w:rsidRPr="00164B91">
              <w:rPr>
                <w:b/>
              </w:rPr>
              <w:t>Dimensi</w:t>
            </w:r>
          </w:p>
        </w:tc>
        <w:tc>
          <w:tcPr>
            <w:tcW w:w="4228" w:type="dxa"/>
            <w:tcBorders>
              <w:top w:val="nil"/>
              <w:left w:val="nil"/>
            </w:tcBorders>
          </w:tcPr>
          <w:p w14:paraId="0CFB53CE" w14:textId="601C02C1" w:rsidR="0075611F" w:rsidRPr="00164B91" w:rsidRDefault="0075611F" w:rsidP="00164B91">
            <w:pPr>
              <w:pStyle w:val="ListParagraph"/>
              <w:spacing w:line="360" w:lineRule="auto"/>
              <w:ind w:left="0"/>
              <w:jc w:val="both"/>
              <w:rPr>
                <w:b/>
              </w:rPr>
            </w:pPr>
            <w:r w:rsidRPr="00164B91">
              <w:rPr>
                <w:b/>
              </w:rPr>
              <w:t>Variabel</w:t>
            </w:r>
          </w:p>
        </w:tc>
      </w:tr>
      <w:tr w:rsidR="0075611F" w14:paraId="71706B36" w14:textId="77777777" w:rsidTr="009F48A6">
        <w:tc>
          <w:tcPr>
            <w:tcW w:w="4268" w:type="dxa"/>
            <w:tcBorders>
              <w:right w:val="nil"/>
            </w:tcBorders>
          </w:tcPr>
          <w:p w14:paraId="1E088EA8" w14:textId="78475548" w:rsidR="0075611F" w:rsidRDefault="0075611F" w:rsidP="00164B91">
            <w:pPr>
              <w:pStyle w:val="ListParagraph"/>
              <w:spacing w:line="360" w:lineRule="auto"/>
              <w:ind w:left="0"/>
              <w:jc w:val="both"/>
              <w:rPr>
                <w:bCs/>
              </w:rPr>
            </w:pPr>
            <w:r>
              <w:rPr>
                <w:bCs/>
              </w:rPr>
              <w:t>Performa Usaha</w:t>
            </w:r>
          </w:p>
        </w:tc>
        <w:tc>
          <w:tcPr>
            <w:tcW w:w="4228" w:type="dxa"/>
            <w:tcBorders>
              <w:left w:val="nil"/>
            </w:tcBorders>
          </w:tcPr>
          <w:p w14:paraId="495588DD" w14:textId="14AF07BB" w:rsidR="0075611F" w:rsidRDefault="0075611F" w:rsidP="00164B91">
            <w:pPr>
              <w:pStyle w:val="ListParagraph"/>
              <w:spacing w:line="360" w:lineRule="auto"/>
              <w:ind w:left="0"/>
              <w:jc w:val="both"/>
              <w:rPr>
                <w:bCs/>
              </w:rPr>
            </w:pPr>
            <w:r>
              <w:rPr>
                <w:bCs/>
              </w:rPr>
              <w:t>Omset, laba</w:t>
            </w:r>
          </w:p>
        </w:tc>
      </w:tr>
      <w:tr w:rsidR="0075611F" w14:paraId="7AFC39F9" w14:textId="77777777" w:rsidTr="009F48A6">
        <w:tc>
          <w:tcPr>
            <w:tcW w:w="4268" w:type="dxa"/>
            <w:tcBorders>
              <w:right w:val="nil"/>
            </w:tcBorders>
          </w:tcPr>
          <w:p w14:paraId="00CDEA29" w14:textId="623D1307" w:rsidR="0075611F" w:rsidRDefault="0075611F" w:rsidP="00164B91">
            <w:pPr>
              <w:pStyle w:val="ListParagraph"/>
              <w:spacing w:line="360" w:lineRule="auto"/>
              <w:ind w:left="0"/>
              <w:jc w:val="both"/>
              <w:rPr>
                <w:bCs/>
              </w:rPr>
            </w:pPr>
            <w:r>
              <w:rPr>
                <w:bCs/>
              </w:rPr>
              <w:t>Legalitas</w:t>
            </w:r>
          </w:p>
        </w:tc>
        <w:tc>
          <w:tcPr>
            <w:tcW w:w="4228" w:type="dxa"/>
            <w:tcBorders>
              <w:left w:val="nil"/>
            </w:tcBorders>
          </w:tcPr>
          <w:p w14:paraId="769CDDF7" w14:textId="51E6F8E5" w:rsidR="0075611F" w:rsidRDefault="0075611F" w:rsidP="00164B91">
            <w:pPr>
              <w:pStyle w:val="ListParagraph"/>
              <w:spacing w:line="360" w:lineRule="auto"/>
              <w:ind w:left="0"/>
              <w:jc w:val="both"/>
              <w:rPr>
                <w:bCs/>
              </w:rPr>
            </w:pPr>
            <w:r>
              <w:rPr>
                <w:bCs/>
              </w:rPr>
              <w:t>Status legalitas</w:t>
            </w:r>
          </w:p>
        </w:tc>
      </w:tr>
      <w:tr w:rsidR="0075611F" w14:paraId="0A25C401" w14:textId="77777777" w:rsidTr="009F48A6">
        <w:tc>
          <w:tcPr>
            <w:tcW w:w="4268" w:type="dxa"/>
            <w:tcBorders>
              <w:bottom w:val="single" w:sz="4" w:space="0" w:color="auto"/>
              <w:right w:val="nil"/>
            </w:tcBorders>
          </w:tcPr>
          <w:p w14:paraId="39490AC1" w14:textId="204D3CB2" w:rsidR="0075611F" w:rsidRDefault="0075611F" w:rsidP="00164B91">
            <w:pPr>
              <w:pStyle w:val="ListParagraph"/>
              <w:spacing w:line="360" w:lineRule="auto"/>
              <w:ind w:left="0"/>
              <w:jc w:val="both"/>
              <w:rPr>
                <w:bCs/>
              </w:rPr>
            </w:pPr>
            <w:r>
              <w:rPr>
                <w:bCs/>
              </w:rPr>
              <w:t>Skala Operasional</w:t>
            </w:r>
          </w:p>
        </w:tc>
        <w:tc>
          <w:tcPr>
            <w:tcW w:w="4228" w:type="dxa"/>
            <w:tcBorders>
              <w:left w:val="nil"/>
              <w:bottom w:val="single" w:sz="4" w:space="0" w:color="auto"/>
            </w:tcBorders>
          </w:tcPr>
          <w:p w14:paraId="422E6D59" w14:textId="52F65657" w:rsidR="0075611F" w:rsidRDefault="0075611F" w:rsidP="00164B91">
            <w:pPr>
              <w:pStyle w:val="ListParagraph"/>
              <w:spacing w:line="360" w:lineRule="auto"/>
              <w:ind w:left="0"/>
              <w:jc w:val="both"/>
              <w:rPr>
                <w:bCs/>
              </w:rPr>
            </w:pPr>
            <w:r>
              <w:rPr>
                <w:bCs/>
              </w:rPr>
              <w:t>Aset, jumlah, tenaga kerja</w:t>
            </w:r>
            <w:r w:rsidR="007F61B3">
              <w:rPr>
                <w:bCs/>
              </w:rPr>
              <w:t>, kap. produksi</w:t>
            </w:r>
          </w:p>
        </w:tc>
      </w:tr>
      <w:tr w:rsidR="0075611F" w14:paraId="09C6EB79" w14:textId="77777777" w:rsidTr="009F48A6">
        <w:tc>
          <w:tcPr>
            <w:tcW w:w="4268" w:type="dxa"/>
            <w:tcBorders>
              <w:bottom w:val="nil"/>
              <w:right w:val="nil"/>
            </w:tcBorders>
          </w:tcPr>
          <w:p w14:paraId="65DD1794" w14:textId="61A3C6F3" w:rsidR="0075611F" w:rsidRDefault="0075611F" w:rsidP="00164B91">
            <w:pPr>
              <w:pStyle w:val="ListParagraph"/>
              <w:spacing w:line="360" w:lineRule="auto"/>
              <w:ind w:left="0"/>
              <w:jc w:val="both"/>
              <w:rPr>
                <w:bCs/>
              </w:rPr>
            </w:pPr>
            <w:r>
              <w:rPr>
                <w:bCs/>
              </w:rPr>
              <w:t>Usia Usaha</w:t>
            </w:r>
          </w:p>
        </w:tc>
        <w:tc>
          <w:tcPr>
            <w:tcW w:w="4228" w:type="dxa"/>
            <w:tcBorders>
              <w:left w:val="nil"/>
              <w:bottom w:val="nil"/>
            </w:tcBorders>
          </w:tcPr>
          <w:p w14:paraId="6DDE71F6" w14:textId="476030B5" w:rsidR="0075611F" w:rsidRDefault="0075611F" w:rsidP="00164B91">
            <w:pPr>
              <w:pStyle w:val="ListParagraph"/>
              <w:spacing w:line="360" w:lineRule="auto"/>
              <w:ind w:left="0"/>
              <w:jc w:val="both"/>
              <w:rPr>
                <w:bCs/>
              </w:rPr>
            </w:pPr>
            <w:r>
              <w:rPr>
                <w:bCs/>
              </w:rPr>
              <w:t>Lama usaha</w:t>
            </w:r>
          </w:p>
        </w:tc>
      </w:tr>
    </w:tbl>
    <w:p w14:paraId="49A9D3C7" w14:textId="41170DE7" w:rsidR="00677A94" w:rsidRPr="00677A94" w:rsidRDefault="009F48A6" w:rsidP="0014795E">
      <w:pPr>
        <w:pStyle w:val="ListParagraph"/>
        <w:ind w:left="1080"/>
        <w:jc w:val="both"/>
        <w:rPr>
          <w:bCs/>
        </w:rPr>
      </w:pPr>
      <w:r w:rsidRPr="009F48A6">
        <w:rPr>
          <w:bCs/>
        </w:rPr>
        <w:t xml:space="preserve">Untuk menyederhanakan interpretasi, nilai </w:t>
      </w:r>
      <w:r w:rsidRPr="009F48A6">
        <w:rPr>
          <w:b/>
          <w:bCs/>
        </w:rPr>
        <w:t>median</w:t>
      </w:r>
      <w:r w:rsidRPr="009F48A6">
        <w:rPr>
          <w:bCs/>
        </w:rPr>
        <w:t xml:space="preserve"> digunakan sebagai batas pemisah antara kategori “tinggi” dan “rendah” pada variabel numerik seperti omset dan laba.</w:t>
      </w:r>
    </w:p>
    <w:p w14:paraId="3BB18B34" w14:textId="3EDF0C0E" w:rsidR="00903F93" w:rsidRDefault="00AB5866" w:rsidP="00903F93">
      <w:pPr>
        <w:pStyle w:val="ListParagraph"/>
        <w:numPr>
          <w:ilvl w:val="0"/>
          <w:numId w:val="14"/>
        </w:numPr>
        <w:ind w:left="1080"/>
        <w:jc w:val="both"/>
        <w:rPr>
          <w:b/>
        </w:rPr>
      </w:pPr>
      <w:r>
        <w:rPr>
          <w:b/>
        </w:rPr>
        <w:t>Definisi Segmen</w:t>
      </w:r>
    </w:p>
    <w:p w14:paraId="2583A064" w14:textId="71335B09" w:rsidR="00AB5866" w:rsidRDefault="007568C6" w:rsidP="00AB5866">
      <w:pPr>
        <w:pStyle w:val="ListParagraph"/>
        <w:ind w:left="1080"/>
        <w:jc w:val="both"/>
        <w:rPr>
          <w:bCs/>
        </w:rPr>
      </w:pPr>
      <w:r>
        <w:rPr>
          <w:bCs/>
        </w:rPr>
        <w:t>Berdasarkan kriteria tersebut, UMKM dikelompokkan ke dalam 4 segmen utama:</w:t>
      </w:r>
    </w:p>
    <w:p w14:paraId="3E5531EE" w14:textId="102E2C46" w:rsidR="007568C6" w:rsidRDefault="00A961A6" w:rsidP="0056718D">
      <w:pPr>
        <w:pStyle w:val="ListParagraph"/>
        <w:numPr>
          <w:ilvl w:val="1"/>
          <w:numId w:val="14"/>
        </w:numPr>
        <w:ind w:left="1440"/>
        <w:jc w:val="both"/>
        <w:rPr>
          <w:bCs/>
        </w:rPr>
      </w:pPr>
      <w:r>
        <w:rPr>
          <w:bCs/>
        </w:rPr>
        <w:t>Segmen 1 – High Performing &amp; Legal</w:t>
      </w:r>
    </w:p>
    <w:p w14:paraId="050DB436" w14:textId="31A85226" w:rsidR="00A961A6" w:rsidRDefault="00A961A6" w:rsidP="00A961A6">
      <w:pPr>
        <w:pStyle w:val="ListParagraph"/>
        <w:ind w:left="1440"/>
        <w:jc w:val="both"/>
        <w:rPr>
          <w:bCs/>
        </w:rPr>
      </w:pPr>
      <w:r>
        <w:rPr>
          <w:bCs/>
        </w:rPr>
        <w:t>Karakteristik:</w:t>
      </w:r>
    </w:p>
    <w:p w14:paraId="1F144530" w14:textId="337164B8" w:rsidR="00A961A6" w:rsidRDefault="00A322DE" w:rsidP="00A961A6">
      <w:pPr>
        <w:pStyle w:val="ListParagraph"/>
        <w:numPr>
          <w:ilvl w:val="2"/>
          <w:numId w:val="14"/>
        </w:numPr>
        <w:ind w:left="1800"/>
        <w:jc w:val="both"/>
        <w:rPr>
          <w:bCs/>
        </w:rPr>
      </w:pPr>
      <w:r>
        <w:rPr>
          <w:bCs/>
        </w:rPr>
        <w:t>Status legalitas: Terdaftar</w:t>
      </w:r>
    </w:p>
    <w:p w14:paraId="2C02560E" w14:textId="2CFFA75E" w:rsidR="00A322DE" w:rsidRDefault="00A322DE" w:rsidP="00A961A6">
      <w:pPr>
        <w:pStyle w:val="ListParagraph"/>
        <w:numPr>
          <w:ilvl w:val="2"/>
          <w:numId w:val="14"/>
        </w:numPr>
        <w:ind w:left="1800"/>
        <w:jc w:val="both"/>
        <w:rPr>
          <w:bCs/>
        </w:rPr>
      </w:pPr>
      <w:r>
        <w:rPr>
          <w:bCs/>
        </w:rPr>
        <w:t>Omset: Di atas median</w:t>
      </w:r>
    </w:p>
    <w:p w14:paraId="1ABDA429" w14:textId="045FDBDF" w:rsidR="00A322DE" w:rsidRDefault="00A322DE" w:rsidP="00A961A6">
      <w:pPr>
        <w:pStyle w:val="ListParagraph"/>
        <w:numPr>
          <w:ilvl w:val="2"/>
          <w:numId w:val="14"/>
        </w:numPr>
        <w:ind w:left="1800"/>
        <w:jc w:val="both"/>
        <w:rPr>
          <w:bCs/>
        </w:rPr>
      </w:pPr>
      <w:r>
        <w:rPr>
          <w:bCs/>
        </w:rPr>
        <w:t>Laba: Positif dan relatif stabil</w:t>
      </w:r>
    </w:p>
    <w:p w14:paraId="6E125163" w14:textId="2A9F3527" w:rsidR="00A322DE" w:rsidRDefault="00FB335A" w:rsidP="00A322DE">
      <w:pPr>
        <w:pStyle w:val="ListParagraph"/>
        <w:ind w:left="1440"/>
        <w:jc w:val="both"/>
        <w:rPr>
          <w:bCs/>
        </w:rPr>
      </w:pPr>
      <w:r>
        <w:rPr>
          <w:bCs/>
        </w:rPr>
        <w:t xml:space="preserve">Interpretasi: UMKM </w:t>
      </w:r>
      <w:r w:rsidRPr="00FB335A">
        <w:rPr>
          <w:bCs/>
        </w:rPr>
        <w:t xml:space="preserve">pada segmen ini merupakan usaha yang sudah mapan secara operasional dan administratif. Mereka memiliki potensi tinggi untuk </w:t>
      </w:r>
      <w:r w:rsidRPr="00FB335A">
        <w:rPr>
          <w:b/>
          <w:bCs/>
        </w:rPr>
        <w:t>scale-up</w:t>
      </w:r>
      <w:r w:rsidRPr="00FB335A">
        <w:rPr>
          <w:bCs/>
        </w:rPr>
        <w:t>, ekspansi pasar, serta akses pembiayaan formal</w:t>
      </w:r>
      <w:r w:rsidR="00993310">
        <w:rPr>
          <w:bCs/>
        </w:rPr>
        <w:t>.</w:t>
      </w:r>
    </w:p>
    <w:p w14:paraId="4433C13E" w14:textId="1D283871" w:rsidR="00A961A6" w:rsidRDefault="00993310" w:rsidP="0056718D">
      <w:pPr>
        <w:pStyle w:val="ListParagraph"/>
        <w:numPr>
          <w:ilvl w:val="1"/>
          <w:numId w:val="14"/>
        </w:numPr>
        <w:ind w:left="1440"/>
        <w:jc w:val="both"/>
        <w:rPr>
          <w:bCs/>
        </w:rPr>
      </w:pPr>
      <w:r>
        <w:rPr>
          <w:bCs/>
        </w:rPr>
        <w:t>Segmen 2 – Growing but Informal</w:t>
      </w:r>
    </w:p>
    <w:p w14:paraId="66634A0D" w14:textId="77777777" w:rsidR="00993310" w:rsidRDefault="00993310" w:rsidP="00993310">
      <w:pPr>
        <w:pStyle w:val="ListParagraph"/>
        <w:ind w:left="1440"/>
        <w:jc w:val="both"/>
        <w:rPr>
          <w:bCs/>
        </w:rPr>
      </w:pPr>
      <w:r>
        <w:rPr>
          <w:bCs/>
        </w:rPr>
        <w:t>Karakteristik:</w:t>
      </w:r>
    </w:p>
    <w:p w14:paraId="0A1CC33F" w14:textId="578B7E83" w:rsidR="00993310" w:rsidRDefault="00993310" w:rsidP="00993310">
      <w:pPr>
        <w:pStyle w:val="ListParagraph"/>
        <w:numPr>
          <w:ilvl w:val="2"/>
          <w:numId w:val="14"/>
        </w:numPr>
        <w:ind w:left="1800"/>
        <w:jc w:val="both"/>
        <w:rPr>
          <w:bCs/>
        </w:rPr>
      </w:pPr>
      <w:r>
        <w:rPr>
          <w:bCs/>
        </w:rPr>
        <w:t xml:space="preserve">Status legalitas: </w:t>
      </w:r>
      <w:r w:rsidR="00A844ED">
        <w:rPr>
          <w:bCs/>
        </w:rPr>
        <w:t>Belum t</w:t>
      </w:r>
      <w:r>
        <w:rPr>
          <w:bCs/>
        </w:rPr>
        <w:t>erdaftar</w:t>
      </w:r>
    </w:p>
    <w:p w14:paraId="0C7AF84B" w14:textId="77777777" w:rsidR="00993310" w:rsidRDefault="00993310" w:rsidP="00993310">
      <w:pPr>
        <w:pStyle w:val="ListParagraph"/>
        <w:numPr>
          <w:ilvl w:val="2"/>
          <w:numId w:val="14"/>
        </w:numPr>
        <w:ind w:left="1800"/>
        <w:jc w:val="both"/>
        <w:rPr>
          <w:bCs/>
        </w:rPr>
      </w:pPr>
      <w:r>
        <w:rPr>
          <w:bCs/>
        </w:rPr>
        <w:t>Omset: Di atas median</w:t>
      </w:r>
    </w:p>
    <w:p w14:paraId="3C215915" w14:textId="55799CE7" w:rsidR="00993310" w:rsidRDefault="00993310" w:rsidP="00993310">
      <w:pPr>
        <w:pStyle w:val="ListParagraph"/>
        <w:ind w:left="1440"/>
        <w:jc w:val="both"/>
        <w:rPr>
          <w:bCs/>
        </w:rPr>
      </w:pPr>
      <w:r>
        <w:rPr>
          <w:bCs/>
        </w:rPr>
        <w:t xml:space="preserve">Interpretasi: </w:t>
      </w:r>
      <w:r w:rsidRPr="00993310">
        <w:rPr>
          <w:bCs/>
        </w:rPr>
        <w:t xml:space="preserve">Segmen ini menunjukkan UMKM dengan performa usaha yang baik namun belum memiliki legalitas. Kelompok ini </w:t>
      </w:r>
      <w:r w:rsidRPr="00993310">
        <w:t>target prioritas program legalisasi</w:t>
      </w:r>
      <w:r w:rsidRPr="00993310">
        <w:rPr>
          <w:bCs/>
        </w:rPr>
        <w:t>, karena secara ekonomi sudah cukup siap namun masih berada di sektor informal.</w:t>
      </w:r>
    </w:p>
    <w:p w14:paraId="6D6E4F35" w14:textId="27C24D6F" w:rsidR="00A961A6" w:rsidRDefault="00834C3B" w:rsidP="0056718D">
      <w:pPr>
        <w:pStyle w:val="ListParagraph"/>
        <w:numPr>
          <w:ilvl w:val="1"/>
          <w:numId w:val="14"/>
        </w:numPr>
        <w:ind w:left="1440"/>
        <w:jc w:val="both"/>
        <w:rPr>
          <w:bCs/>
        </w:rPr>
      </w:pPr>
      <w:r>
        <w:rPr>
          <w:bCs/>
        </w:rPr>
        <w:lastRenderedPageBreak/>
        <w:t>Segmen 3 – Low-Performing but Legal</w:t>
      </w:r>
    </w:p>
    <w:p w14:paraId="4A5F9586" w14:textId="77777777" w:rsidR="002D21D9" w:rsidRDefault="002D21D9" w:rsidP="002D21D9">
      <w:pPr>
        <w:pStyle w:val="ListParagraph"/>
        <w:ind w:left="1440"/>
        <w:jc w:val="both"/>
        <w:rPr>
          <w:bCs/>
        </w:rPr>
      </w:pPr>
      <w:r>
        <w:rPr>
          <w:bCs/>
        </w:rPr>
        <w:t>Karakteristik:</w:t>
      </w:r>
    </w:p>
    <w:p w14:paraId="4FF8051A" w14:textId="77777777" w:rsidR="002D21D9" w:rsidRDefault="002D21D9" w:rsidP="002D21D9">
      <w:pPr>
        <w:pStyle w:val="ListParagraph"/>
        <w:numPr>
          <w:ilvl w:val="2"/>
          <w:numId w:val="14"/>
        </w:numPr>
        <w:ind w:left="1800"/>
        <w:jc w:val="both"/>
        <w:rPr>
          <w:bCs/>
        </w:rPr>
      </w:pPr>
      <w:r>
        <w:rPr>
          <w:bCs/>
        </w:rPr>
        <w:t>Status legalitas: Terdaftar</w:t>
      </w:r>
    </w:p>
    <w:p w14:paraId="78E8A4F6" w14:textId="6E44D31E" w:rsidR="002D21D9" w:rsidRDefault="002D21D9" w:rsidP="002D21D9">
      <w:pPr>
        <w:pStyle w:val="ListParagraph"/>
        <w:numPr>
          <w:ilvl w:val="2"/>
          <w:numId w:val="14"/>
        </w:numPr>
        <w:ind w:left="1800"/>
        <w:jc w:val="both"/>
        <w:rPr>
          <w:bCs/>
        </w:rPr>
      </w:pPr>
      <w:r>
        <w:rPr>
          <w:bCs/>
        </w:rPr>
        <w:t>Omset: Di bawah median</w:t>
      </w:r>
    </w:p>
    <w:p w14:paraId="6F57036E" w14:textId="1305F954" w:rsidR="00834C3B" w:rsidRDefault="002D21D9" w:rsidP="002D21D9">
      <w:pPr>
        <w:pStyle w:val="ListParagraph"/>
        <w:ind w:left="1440"/>
        <w:jc w:val="both"/>
        <w:rPr>
          <w:bCs/>
        </w:rPr>
      </w:pPr>
      <w:r>
        <w:rPr>
          <w:bCs/>
        </w:rPr>
        <w:t xml:space="preserve">Interpretasi: </w:t>
      </w:r>
      <w:r w:rsidRPr="002D21D9">
        <w:rPr>
          <w:bCs/>
        </w:rPr>
        <w:t>UMKM pada segmen ini telah memenuhi aspek administratif, namun menghadapi tantangan dari sisi performa usaha.</w:t>
      </w:r>
      <w:r>
        <w:rPr>
          <w:bCs/>
        </w:rPr>
        <w:t xml:space="preserve"> Dip</w:t>
      </w:r>
      <w:r w:rsidRPr="002D21D9">
        <w:rPr>
          <w:bCs/>
        </w:rPr>
        <w:t xml:space="preserve">erlukan </w:t>
      </w:r>
      <w:r w:rsidRPr="002D21D9">
        <w:t>pendampingan operasional</w:t>
      </w:r>
      <w:r w:rsidRPr="002D21D9">
        <w:rPr>
          <w:bCs/>
        </w:rPr>
        <w:t>, seperti efisiensi biaya, pemasaran, atau pengelolaan keuangan.</w:t>
      </w:r>
    </w:p>
    <w:p w14:paraId="03E146B0" w14:textId="1CC01C65" w:rsidR="00A961A6" w:rsidRDefault="00F72149" w:rsidP="0056718D">
      <w:pPr>
        <w:pStyle w:val="ListParagraph"/>
        <w:numPr>
          <w:ilvl w:val="1"/>
          <w:numId w:val="14"/>
        </w:numPr>
        <w:ind w:left="1440"/>
        <w:jc w:val="both"/>
        <w:rPr>
          <w:bCs/>
        </w:rPr>
      </w:pPr>
      <w:r>
        <w:rPr>
          <w:bCs/>
        </w:rPr>
        <w:t>Segmen 4 – Early Stage/Vulnerable UMKM</w:t>
      </w:r>
    </w:p>
    <w:p w14:paraId="0150A74B" w14:textId="7363A22A" w:rsidR="00B80F4F" w:rsidRPr="00BD1EC9" w:rsidRDefault="00B80F4F" w:rsidP="00BD1EC9">
      <w:pPr>
        <w:pStyle w:val="ListParagraph"/>
        <w:ind w:left="1440"/>
        <w:jc w:val="both"/>
        <w:rPr>
          <w:bCs/>
        </w:rPr>
      </w:pPr>
      <w:r>
        <w:rPr>
          <w:bCs/>
        </w:rPr>
        <w:t>Karakteristik:</w:t>
      </w:r>
    </w:p>
    <w:p w14:paraId="01AF7689" w14:textId="20A0A24A" w:rsidR="00A844ED" w:rsidRDefault="00A844ED" w:rsidP="00B80F4F">
      <w:pPr>
        <w:pStyle w:val="ListParagraph"/>
        <w:numPr>
          <w:ilvl w:val="2"/>
          <w:numId w:val="14"/>
        </w:numPr>
        <w:ind w:left="1800"/>
        <w:jc w:val="both"/>
        <w:rPr>
          <w:bCs/>
        </w:rPr>
      </w:pPr>
      <w:r>
        <w:rPr>
          <w:bCs/>
        </w:rPr>
        <w:t xml:space="preserve">Status legalitas: Belum </w:t>
      </w:r>
      <w:r w:rsidR="00E87405">
        <w:rPr>
          <w:bCs/>
        </w:rPr>
        <w:t>t</w:t>
      </w:r>
      <w:r>
        <w:rPr>
          <w:bCs/>
        </w:rPr>
        <w:t>erdaftar</w:t>
      </w:r>
    </w:p>
    <w:p w14:paraId="0E2E9774" w14:textId="1D813A8A" w:rsidR="00B80F4F" w:rsidRDefault="00B80F4F" w:rsidP="00B80F4F">
      <w:pPr>
        <w:pStyle w:val="ListParagraph"/>
        <w:numPr>
          <w:ilvl w:val="2"/>
          <w:numId w:val="14"/>
        </w:numPr>
        <w:ind w:left="1800"/>
        <w:jc w:val="both"/>
        <w:rPr>
          <w:bCs/>
        </w:rPr>
      </w:pPr>
      <w:r>
        <w:rPr>
          <w:bCs/>
        </w:rPr>
        <w:t>Omset: Di bawah median</w:t>
      </w:r>
    </w:p>
    <w:p w14:paraId="51FD69B9" w14:textId="37F361DB" w:rsidR="00BD1EC9" w:rsidRDefault="00BD1EC9" w:rsidP="00B80F4F">
      <w:pPr>
        <w:pStyle w:val="ListParagraph"/>
        <w:numPr>
          <w:ilvl w:val="2"/>
          <w:numId w:val="14"/>
        </w:numPr>
        <w:ind w:left="1800"/>
        <w:jc w:val="both"/>
        <w:rPr>
          <w:bCs/>
        </w:rPr>
      </w:pPr>
      <w:r>
        <w:rPr>
          <w:bCs/>
        </w:rPr>
        <w:t>Usia usaha relatif masih muda</w:t>
      </w:r>
    </w:p>
    <w:p w14:paraId="3B230140" w14:textId="11B32BA8" w:rsidR="00BD1EC9" w:rsidRDefault="00BD1EC9" w:rsidP="00B80F4F">
      <w:pPr>
        <w:pStyle w:val="ListParagraph"/>
        <w:numPr>
          <w:ilvl w:val="2"/>
          <w:numId w:val="14"/>
        </w:numPr>
        <w:ind w:left="1800"/>
        <w:jc w:val="both"/>
        <w:rPr>
          <w:bCs/>
        </w:rPr>
      </w:pPr>
      <w:r>
        <w:rPr>
          <w:bCs/>
        </w:rPr>
        <w:t>Skala aset dan tenaga kerja kecil</w:t>
      </w:r>
    </w:p>
    <w:p w14:paraId="79AF5892" w14:textId="74398512" w:rsidR="00A961A6" w:rsidRPr="00F72149" w:rsidRDefault="00B80F4F" w:rsidP="00091229">
      <w:pPr>
        <w:pStyle w:val="ListParagraph"/>
        <w:ind w:left="1440"/>
        <w:jc w:val="both"/>
        <w:rPr>
          <w:bCs/>
        </w:rPr>
      </w:pPr>
      <w:r>
        <w:rPr>
          <w:bCs/>
        </w:rPr>
        <w:t xml:space="preserve">Interpretasi: </w:t>
      </w:r>
      <w:r w:rsidRPr="002D21D9">
        <w:rPr>
          <w:bCs/>
        </w:rPr>
        <w:t>UMKM pada segmen ini telah memenuhi aspek administratif, namun menghadapi tantangan dari sisi performa usaha.</w:t>
      </w:r>
      <w:r>
        <w:rPr>
          <w:bCs/>
        </w:rPr>
        <w:t xml:space="preserve"> Dip</w:t>
      </w:r>
      <w:r w:rsidRPr="002D21D9">
        <w:rPr>
          <w:bCs/>
        </w:rPr>
        <w:t xml:space="preserve">erlukan </w:t>
      </w:r>
      <w:r w:rsidRPr="002D21D9">
        <w:t>pendampingan operasional</w:t>
      </w:r>
      <w:r w:rsidRPr="002D21D9">
        <w:rPr>
          <w:bCs/>
        </w:rPr>
        <w:t>, seperti efisiensi biaya, pemasaran, atau pengelolaan keuangan</w:t>
      </w:r>
    </w:p>
    <w:p w14:paraId="65429D30" w14:textId="6EF3FD50" w:rsidR="00903F93" w:rsidRDefault="00903F93" w:rsidP="00903F93">
      <w:pPr>
        <w:pStyle w:val="ListParagraph"/>
        <w:numPr>
          <w:ilvl w:val="0"/>
          <w:numId w:val="14"/>
        </w:numPr>
        <w:ind w:left="1080"/>
        <w:jc w:val="both"/>
        <w:rPr>
          <w:b/>
        </w:rPr>
      </w:pPr>
      <w:r>
        <w:rPr>
          <w:b/>
        </w:rPr>
        <w:t>D</w:t>
      </w:r>
      <w:r w:rsidR="00091229">
        <w:rPr>
          <w:b/>
        </w:rPr>
        <w:t>istribusi Segmen UMKM</w:t>
      </w:r>
    </w:p>
    <w:p w14:paraId="27FA3425" w14:textId="4A0128AF" w:rsidR="00091229" w:rsidRPr="00091229" w:rsidRDefault="00091229" w:rsidP="00091229">
      <w:pPr>
        <w:pStyle w:val="ListParagraph"/>
        <w:ind w:left="1080"/>
        <w:jc w:val="both"/>
        <w:rPr>
          <w:bCs/>
        </w:rPr>
      </w:pPr>
      <w:r w:rsidRPr="00091229">
        <w:rPr>
          <w:bCs/>
        </w:rPr>
        <w:t xml:space="preserve">Distribusi jumlah UMKM pada </w:t>
      </w:r>
      <w:r w:rsidRPr="00996F9A">
        <w:rPr>
          <w:bCs/>
        </w:rPr>
        <w:t xml:space="preserve">masing-masing segmen </w:t>
      </w:r>
      <w:r w:rsidR="00996F9A" w:rsidRPr="00996F9A">
        <w:rPr>
          <w:bCs/>
        </w:rPr>
        <w:t xml:space="preserve">akan </w:t>
      </w:r>
      <w:r w:rsidRPr="00996F9A">
        <w:rPr>
          <w:bCs/>
        </w:rPr>
        <w:t>dianalisis</w:t>
      </w:r>
      <w:r w:rsidR="00996F9A" w:rsidRPr="00996F9A">
        <w:rPr>
          <w:bCs/>
        </w:rPr>
        <w:t xml:space="preserve"> </w:t>
      </w:r>
      <w:r w:rsidRPr="00996F9A">
        <w:rPr>
          <w:bCs/>
        </w:rPr>
        <w:t>dan divisualisasikan dalam bentuk diagram batang.</w:t>
      </w:r>
    </w:p>
    <w:p w14:paraId="128BC10D" w14:textId="0B5C209B" w:rsidR="00903F93" w:rsidRDefault="00FD5D45" w:rsidP="00FD5D45">
      <w:pPr>
        <w:pStyle w:val="ListParagraph"/>
        <w:numPr>
          <w:ilvl w:val="0"/>
          <w:numId w:val="14"/>
        </w:numPr>
        <w:ind w:left="1080"/>
        <w:jc w:val="both"/>
        <w:rPr>
          <w:b/>
        </w:rPr>
      </w:pPr>
      <w:r>
        <w:rPr>
          <w:b/>
        </w:rPr>
        <w:t>Implikasi Bisnis dan Kebijakan</w:t>
      </w:r>
    </w:p>
    <w:p w14:paraId="1D8E9059" w14:textId="44A56706" w:rsidR="00FD5D45" w:rsidRDefault="00DA61E8" w:rsidP="00FD5D45">
      <w:pPr>
        <w:pStyle w:val="ListParagraph"/>
        <w:ind w:left="1080"/>
        <w:jc w:val="both"/>
        <w:rPr>
          <w:bCs/>
        </w:rPr>
      </w:pPr>
      <w:r>
        <w:rPr>
          <w:bCs/>
        </w:rPr>
        <w:t>Hasil segmentasi UMKM dapat digunakan sebagai dasar rekomendasi strategis, antara lain:</w:t>
      </w:r>
    </w:p>
    <w:p w14:paraId="41553612" w14:textId="2DC59419" w:rsidR="00BE50A8" w:rsidRDefault="00BE50A8" w:rsidP="002B70E4">
      <w:pPr>
        <w:pStyle w:val="NormalWeb"/>
        <w:numPr>
          <w:ilvl w:val="1"/>
          <w:numId w:val="14"/>
        </w:numPr>
        <w:spacing w:before="0" w:beforeAutospacing="0" w:after="0" w:afterAutospacing="0" w:line="360" w:lineRule="auto"/>
        <w:ind w:left="1440"/>
        <w:jc w:val="both"/>
      </w:pPr>
      <w:r>
        <w:rPr>
          <w:rStyle w:val="Strong"/>
        </w:rPr>
        <w:t>Segmen High Performing &amp; Legal</w:t>
      </w:r>
      <w:r>
        <w:t>: prioritas pembiayaan, perluasan pasar, dan digitalisasi lanjutan.</w:t>
      </w:r>
    </w:p>
    <w:p w14:paraId="7D081924" w14:textId="0ED1795E" w:rsidR="00BE50A8" w:rsidRDefault="00BE50A8" w:rsidP="002B70E4">
      <w:pPr>
        <w:pStyle w:val="NormalWeb"/>
        <w:numPr>
          <w:ilvl w:val="1"/>
          <w:numId w:val="14"/>
        </w:numPr>
        <w:spacing w:before="0" w:beforeAutospacing="0" w:after="0" w:afterAutospacing="0" w:line="360" w:lineRule="auto"/>
        <w:ind w:left="1440"/>
        <w:jc w:val="both"/>
      </w:pPr>
      <w:r>
        <w:rPr>
          <w:rStyle w:val="Strong"/>
        </w:rPr>
        <w:t>Segmen Growing but Informal</w:t>
      </w:r>
      <w:r>
        <w:t xml:space="preserve">: percepatan legalisasi dan integrasi </w:t>
      </w:r>
      <w:r w:rsidR="002B70E4">
        <w:t xml:space="preserve">UMKM </w:t>
      </w:r>
      <w:r>
        <w:t>ke ekosistem formal.</w:t>
      </w:r>
    </w:p>
    <w:p w14:paraId="3AB97AA8" w14:textId="3C9225C2" w:rsidR="00BE50A8" w:rsidRDefault="00BE50A8" w:rsidP="002B70E4">
      <w:pPr>
        <w:pStyle w:val="NormalWeb"/>
        <w:numPr>
          <w:ilvl w:val="1"/>
          <w:numId w:val="14"/>
        </w:numPr>
        <w:spacing w:before="0" w:beforeAutospacing="0" w:after="0" w:afterAutospacing="0" w:line="360" w:lineRule="auto"/>
        <w:ind w:left="1440"/>
        <w:jc w:val="both"/>
      </w:pPr>
      <w:r>
        <w:rPr>
          <w:rStyle w:val="Strong"/>
        </w:rPr>
        <w:t>Segmen Low</w:t>
      </w:r>
      <w:r w:rsidR="002B70E4">
        <w:rPr>
          <w:rStyle w:val="Strong"/>
        </w:rPr>
        <w:t>-</w:t>
      </w:r>
      <w:r>
        <w:rPr>
          <w:rStyle w:val="Strong"/>
        </w:rPr>
        <w:t>Performing but Legal</w:t>
      </w:r>
      <w:r>
        <w:t>: pendampingan peningkatan produktivitas dan efisiensi usaha.</w:t>
      </w:r>
    </w:p>
    <w:p w14:paraId="7F53EFDE" w14:textId="5D17DB52" w:rsidR="00BE50A8" w:rsidRPr="002A4CFB" w:rsidRDefault="00BE50A8" w:rsidP="002A4CFB">
      <w:pPr>
        <w:pStyle w:val="NormalWeb"/>
        <w:numPr>
          <w:ilvl w:val="1"/>
          <w:numId w:val="14"/>
        </w:numPr>
        <w:spacing w:before="0" w:beforeAutospacing="0" w:after="0" w:afterAutospacing="0" w:line="360" w:lineRule="auto"/>
        <w:ind w:left="1440"/>
        <w:jc w:val="both"/>
      </w:pPr>
      <w:r>
        <w:rPr>
          <w:rStyle w:val="Strong"/>
        </w:rPr>
        <w:t>Segmen Early Stage</w:t>
      </w:r>
      <w:r>
        <w:t>: program inkubasi, pelatihan dasar, dan mentoring bisnis</w:t>
      </w:r>
    </w:p>
    <w:p w14:paraId="181AFA82" w14:textId="2E57173D" w:rsidR="0072247D" w:rsidRPr="00190FBC" w:rsidRDefault="0072247D" w:rsidP="00190FBC">
      <w:pPr>
        <w:pStyle w:val="ListParagraph"/>
        <w:ind w:left="709"/>
        <w:jc w:val="both"/>
        <w:rPr>
          <w:bCs/>
        </w:rPr>
      </w:pPr>
      <w:r w:rsidRPr="0072247D">
        <w:rPr>
          <w:bCs/>
        </w:rPr>
        <w:t>Dengan demikian, segmentasi ini membantu memastikan bahwa intervensi dan kebijakan UMKM lebih tepat sasaran, berbasis kondisi nyata pelaku usaha.</w:t>
      </w:r>
    </w:p>
    <w:p w14:paraId="15A96F04" w14:textId="1388A901" w:rsidR="009E04B1" w:rsidRDefault="00A7204F" w:rsidP="00397B07">
      <w:pPr>
        <w:pStyle w:val="ListParagraph"/>
        <w:numPr>
          <w:ilvl w:val="0"/>
          <w:numId w:val="4"/>
        </w:numPr>
        <w:ind w:left="709" w:hanging="425"/>
        <w:jc w:val="both"/>
        <w:rPr>
          <w:b/>
        </w:rPr>
      </w:pPr>
      <w:r>
        <w:rPr>
          <w:b/>
        </w:rPr>
        <w:lastRenderedPageBreak/>
        <w:t>Business Implications &amp; Recommendations</w:t>
      </w:r>
    </w:p>
    <w:p w14:paraId="2608A77E" w14:textId="7767F6B4" w:rsidR="00A7204F" w:rsidRPr="00A7204F" w:rsidRDefault="00A7204F" w:rsidP="00A7204F">
      <w:pPr>
        <w:pStyle w:val="ListParagraph"/>
        <w:ind w:left="709"/>
        <w:jc w:val="both"/>
        <w:rPr>
          <w:bCs/>
        </w:rPr>
      </w:pPr>
      <w:r>
        <w:rPr>
          <w:bCs/>
        </w:rPr>
        <w:t>Berdasarkan analisis, maka rekomendasi kami adalah (hanya contoh):</w:t>
      </w:r>
    </w:p>
    <w:p w14:paraId="20149B23" w14:textId="41BEFA19" w:rsidR="00D15909" w:rsidRPr="00A7204F" w:rsidRDefault="00A7204F" w:rsidP="002F2B58">
      <w:pPr>
        <w:pStyle w:val="ListParagraph"/>
        <w:numPr>
          <w:ilvl w:val="1"/>
          <w:numId w:val="13"/>
        </w:numPr>
        <w:ind w:left="1080"/>
        <w:jc w:val="both"/>
        <w:rPr>
          <w:bCs/>
        </w:rPr>
      </w:pPr>
      <w:bookmarkStart w:id="3" w:name="_Hlk219671065"/>
      <w:r>
        <w:rPr>
          <w:bCs/>
        </w:rPr>
        <w:t>Program legalisasi UMKM dapat menjadi salah satu intervensi yang berpotensi.</w:t>
      </w:r>
    </w:p>
    <w:p w14:paraId="51904769" w14:textId="52053C45" w:rsidR="00D15909" w:rsidRPr="00A7204F" w:rsidRDefault="00A7204F" w:rsidP="002F2B58">
      <w:pPr>
        <w:pStyle w:val="ListParagraph"/>
        <w:numPr>
          <w:ilvl w:val="1"/>
          <w:numId w:val="13"/>
        </w:numPr>
        <w:ind w:left="1080"/>
        <w:jc w:val="both"/>
        <w:rPr>
          <w:bCs/>
        </w:rPr>
      </w:pPr>
      <w:r>
        <w:rPr>
          <w:bCs/>
        </w:rPr>
        <w:t>Pendampingan UMKM baru perlu difokuskan pada peningkatan aset produktif dan kapasitas operasional.</w:t>
      </w:r>
    </w:p>
    <w:p w14:paraId="2515BFCA" w14:textId="2A5E2A74" w:rsidR="002F2B58" w:rsidRPr="00423A3F" w:rsidRDefault="00A7204F" w:rsidP="00423A3F">
      <w:pPr>
        <w:pStyle w:val="ListParagraph"/>
        <w:numPr>
          <w:ilvl w:val="1"/>
          <w:numId w:val="13"/>
        </w:numPr>
        <w:ind w:left="1080"/>
        <w:jc w:val="both"/>
        <w:rPr>
          <w:bCs/>
        </w:rPr>
      </w:pPr>
      <w:r>
        <w:rPr>
          <w:bCs/>
        </w:rPr>
        <w:t>Segmentasi UMKM berdasarkan legalitas dan skala usaha dapat membantu perancagan kebijakan yang lebih tepat sasaran.</w:t>
      </w:r>
      <w:bookmarkEnd w:id="3"/>
    </w:p>
    <w:p w14:paraId="58CDDB7C" w14:textId="77777777" w:rsidR="002F2B58" w:rsidRPr="002F2B58" w:rsidRDefault="002F2B58" w:rsidP="002F2B58">
      <w:pPr>
        <w:pStyle w:val="ListParagraph"/>
        <w:ind w:left="1080"/>
        <w:jc w:val="both"/>
        <w:rPr>
          <w:bCs/>
        </w:rPr>
      </w:pPr>
    </w:p>
    <w:p w14:paraId="00D5EECC" w14:textId="066ABAA4" w:rsidR="00576328" w:rsidRDefault="00576328" w:rsidP="00576328">
      <w:pPr>
        <w:pStyle w:val="ListParagraph"/>
        <w:numPr>
          <w:ilvl w:val="0"/>
          <w:numId w:val="4"/>
        </w:numPr>
        <w:ind w:left="709" w:hanging="425"/>
        <w:jc w:val="both"/>
        <w:rPr>
          <w:b/>
        </w:rPr>
      </w:pPr>
      <w:r>
        <w:rPr>
          <w:b/>
        </w:rPr>
        <w:t>Conclusion</w:t>
      </w:r>
      <w:r w:rsidR="00317D12">
        <w:rPr>
          <w:b/>
        </w:rPr>
        <w:t xml:space="preserve"> &amp; Recommendations</w:t>
      </w:r>
    </w:p>
    <w:p w14:paraId="53E1A78E" w14:textId="2CC4469E" w:rsidR="005004D5" w:rsidRDefault="00576328" w:rsidP="00576328">
      <w:pPr>
        <w:pStyle w:val="ListParagraph"/>
        <w:ind w:left="709"/>
        <w:jc w:val="both"/>
      </w:pPr>
      <w:r w:rsidRPr="00576328">
        <w:t>Analisis ini memberikan gambaran awal mengenai karakteristik UMKM dan faktor-faktor yang berkaitan dengan performa mereka. Hasil EDA dapat menjadi dasar untuk analisis lanjutan seperti modeling prediktif atau evaluasi kebijakan UMKM.</w:t>
      </w:r>
    </w:p>
    <w:p w14:paraId="10963239" w14:textId="77777777" w:rsidR="00423A3F" w:rsidRDefault="00423A3F" w:rsidP="00576328">
      <w:pPr>
        <w:pStyle w:val="ListParagraph"/>
        <w:ind w:left="709"/>
        <w:jc w:val="both"/>
      </w:pPr>
    </w:p>
    <w:p w14:paraId="157EDE51" w14:textId="47845A7F" w:rsidR="00423A3F" w:rsidRDefault="00423A3F" w:rsidP="00423A3F">
      <w:pPr>
        <w:pStyle w:val="ListParagraph"/>
        <w:numPr>
          <w:ilvl w:val="0"/>
          <w:numId w:val="4"/>
        </w:numPr>
        <w:ind w:left="709" w:hanging="425"/>
        <w:jc w:val="both"/>
        <w:rPr>
          <w:b/>
        </w:rPr>
      </w:pPr>
      <w:r>
        <w:rPr>
          <w:b/>
        </w:rPr>
        <w:t>Limitations &amp; Suggestions</w:t>
      </w:r>
    </w:p>
    <w:p w14:paraId="3F237509" w14:textId="77777777" w:rsidR="00423A3F" w:rsidRPr="00A7204F" w:rsidRDefault="00423A3F" w:rsidP="00423A3F">
      <w:pPr>
        <w:pStyle w:val="ListParagraph"/>
        <w:numPr>
          <w:ilvl w:val="1"/>
          <w:numId w:val="13"/>
        </w:numPr>
        <w:ind w:left="1080"/>
        <w:jc w:val="both"/>
        <w:rPr>
          <w:bCs/>
        </w:rPr>
      </w:pPr>
      <w:r>
        <w:rPr>
          <w:bCs/>
        </w:rPr>
        <w:t>Analisis bersifat eksploratif dan tidak menguji kausalitas.</w:t>
      </w:r>
    </w:p>
    <w:p w14:paraId="79C847C8" w14:textId="77777777" w:rsidR="007C5295" w:rsidRDefault="00423A3F" w:rsidP="007C5295">
      <w:pPr>
        <w:pStyle w:val="ListParagraph"/>
        <w:numPr>
          <w:ilvl w:val="1"/>
          <w:numId w:val="13"/>
        </w:numPr>
        <w:ind w:left="1080"/>
        <w:jc w:val="both"/>
        <w:rPr>
          <w:bCs/>
        </w:rPr>
      </w:pPr>
      <w:r>
        <w:rPr>
          <w:bCs/>
        </w:rPr>
        <w:t>Dataset terbatas pada variabel yang tersedia.</w:t>
      </w:r>
    </w:p>
    <w:p w14:paraId="52FB8089" w14:textId="10E34484" w:rsidR="00423A3F" w:rsidRPr="007C5295" w:rsidRDefault="00423A3F" w:rsidP="007C5295">
      <w:pPr>
        <w:pStyle w:val="ListParagraph"/>
        <w:numPr>
          <w:ilvl w:val="1"/>
          <w:numId w:val="13"/>
        </w:numPr>
        <w:ind w:left="1080"/>
        <w:jc w:val="both"/>
        <w:rPr>
          <w:bCs/>
        </w:rPr>
      </w:pPr>
      <w:r w:rsidRPr="007C5295">
        <w:rPr>
          <w:bCs/>
        </w:rPr>
        <w:t>Tidak mempertimbangkan factor eksternal seperti lokasi atau kondisi pasar</w:t>
      </w:r>
    </w:p>
    <w:p w14:paraId="18FD19E2" w14:textId="77777777" w:rsidR="00317D12" w:rsidRDefault="00317D12" w:rsidP="00423A3F">
      <w:pPr>
        <w:pStyle w:val="ListParagraph"/>
        <w:ind w:left="709"/>
        <w:jc w:val="both"/>
        <w:rPr>
          <w:bCs/>
        </w:rPr>
      </w:pPr>
    </w:p>
    <w:p w14:paraId="09B51FEB" w14:textId="1802C6B4" w:rsidR="00317D12" w:rsidRDefault="006A7EF1" w:rsidP="00317D12">
      <w:pPr>
        <w:pStyle w:val="ListParagraph"/>
        <w:numPr>
          <w:ilvl w:val="0"/>
          <w:numId w:val="4"/>
        </w:numPr>
        <w:ind w:hanging="450"/>
        <w:jc w:val="both"/>
        <w:rPr>
          <w:b/>
        </w:rPr>
      </w:pPr>
      <w:r>
        <w:rPr>
          <w:b/>
        </w:rPr>
        <w:t>Appendix</w:t>
      </w:r>
    </w:p>
    <w:p w14:paraId="7FE4E100" w14:textId="4F874775" w:rsidR="006A7EF1" w:rsidRPr="009207A8" w:rsidRDefault="00657C83" w:rsidP="00CD4B51">
      <w:pPr>
        <w:pStyle w:val="ListParagraph"/>
        <w:numPr>
          <w:ilvl w:val="1"/>
          <w:numId w:val="4"/>
        </w:numPr>
        <w:ind w:left="1080"/>
        <w:jc w:val="both"/>
        <w:rPr>
          <w:b/>
        </w:rPr>
      </w:pPr>
      <w:r>
        <w:rPr>
          <w:bCs/>
        </w:rPr>
        <w:t>Data Dictionary (perlu?)</w:t>
      </w:r>
    </w:p>
    <w:p w14:paraId="02194264" w14:textId="0C344786" w:rsidR="009207A8" w:rsidRPr="009207A8" w:rsidRDefault="009207A8" w:rsidP="00CD4B51">
      <w:pPr>
        <w:pStyle w:val="ListParagraph"/>
        <w:numPr>
          <w:ilvl w:val="1"/>
          <w:numId w:val="4"/>
        </w:numPr>
        <w:ind w:left="1080"/>
        <w:jc w:val="both"/>
        <w:rPr>
          <w:b/>
        </w:rPr>
      </w:pPr>
      <w:r>
        <w:rPr>
          <w:bCs/>
        </w:rPr>
        <w:t>Data Cleaning Log</w:t>
      </w:r>
    </w:p>
    <w:p w14:paraId="7975BEF6" w14:textId="478D90AA" w:rsidR="009207A8" w:rsidRPr="00B9563B" w:rsidRDefault="009207A8" w:rsidP="00CD4B51">
      <w:pPr>
        <w:pStyle w:val="ListParagraph"/>
        <w:numPr>
          <w:ilvl w:val="1"/>
          <w:numId w:val="4"/>
        </w:numPr>
        <w:ind w:left="1080"/>
        <w:jc w:val="both"/>
        <w:rPr>
          <w:b/>
        </w:rPr>
      </w:pPr>
      <w:r>
        <w:rPr>
          <w:bCs/>
        </w:rPr>
        <w:t>Additional EDA Tables &amp; Charts</w:t>
      </w:r>
    </w:p>
    <w:p w14:paraId="5E5BBAAC" w14:textId="56979FD7" w:rsidR="00B9563B" w:rsidRPr="00B9563B" w:rsidRDefault="00B9563B" w:rsidP="00CD4B51">
      <w:pPr>
        <w:pStyle w:val="ListParagraph"/>
        <w:numPr>
          <w:ilvl w:val="1"/>
          <w:numId w:val="4"/>
        </w:numPr>
        <w:ind w:left="1080"/>
        <w:jc w:val="both"/>
        <w:rPr>
          <w:b/>
        </w:rPr>
      </w:pPr>
      <w:r>
        <w:rPr>
          <w:bCs/>
        </w:rPr>
        <w:t>Segmentation Rules</w:t>
      </w:r>
    </w:p>
    <w:p w14:paraId="39EC94EE" w14:textId="05999AD7" w:rsidR="00B9563B" w:rsidRPr="001E281E" w:rsidRDefault="001E281E" w:rsidP="00CD4B51">
      <w:pPr>
        <w:pStyle w:val="ListParagraph"/>
        <w:numPr>
          <w:ilvl w:val="1"/>
          <w:numId w:val="4"/>
        </w:numPr>
        <w:ind w:left="1080"/>
        <w:jc w:val="both"/>
        <w:rPr>
          <w:b/>
        </w:rPr>
      </w:pPr>
      <w:r>
        <w:rPr>
          <w:bCs/>
        </w:rPr>
        <w:t>Python/Jupyter Notebook Reference</w:t>
      </w:r>
    </w:p>
    <w:p w14:paraId="54FC0D52" w14:textId="17665723" w:rsidR="001E281E" w:rsidRPr="00576328" w:rsidRDefault="001E281E" w:rsidP="00CD4B51">
      <w:pPr>
        <w:pStyle w:val="ListParagraph"/>
        <w:numPr>
          <w:ilvl w:val="1"/>
          <w:numId w:val="4"/>
        </w:numPr>
        <w:ind w:left="1080"/>
        <w:jc w:val="both"/>
        <w:rPr>
          <w:b/>
        </w:rPr>
      </w:pPr>
      <w:r>
        <w:rPr>
          <w:bCs/>
        </w:rPr>
        <w:t>Assumptions &amp; Decisions</w:t>
      </w:r>
    </w:p>
    <w:p w14:paraId="12E5CED3" w14:textId="77777777" w:rsidR="005004D5" w:rsidRDefault="005004D5">
      <w:r>
        <w:br w:type="page"/>
      </w:r>
    </w:p>
    <w:p w14:paraId="153C3F22" w14:textId="77777777" w:rsidR="005004D5" w:rsidRDefault="005004D5" w:rsidP="005004D5">
      <w:pPr>
        <w:pStyle w:val="ListParagraph"/>
        <w:ind w:left="0"/>
        <w:jc w:val="both"/>
        <w:rPr>
          <w:b/>
        </w:rPr>
      </w:pPr>
      <w:r>
        <w:rPr>
          <w:b/>
        </w:rPr>
        <w:lastRenderedPageBreak/>
        <w:t>Pengerjaan Proyek</w:t>
      </w:r>
    </w:p>
    <w:p w14:paraId="434EC3F5" w14:textId="77777777" w:rsidR="00EF3DB9" w:rsidRDefault="00EF3DB9" w:rsidP="00C802E8">
      <w:pPr>
        <w:pStyle w:val="ListParagraph"/>
        <w:numPr>
          <w:ilvl w:val="0"/>
          <w:numId w:val="7"/>
        </w:numPr>
        <w:tabs>
          <w:tab w:val="left" w:pos="630"/>
        </w:tabs>
        <w:ind w:left="360"/>
        <w:jc w:val="both"/>
        <w:rPr>
          <w:b/>
        </w:rPr>
      </w:pPr>
      <w:r w:rsidRPr="00397B07">
        <w:rPr>
          <w:b/>
        </w:rPr>
        <w:t>Data Understanding &amp; Business Questions</w:t>
      </w:r>
    </w:p>
    <w:p w14:paraId="265D2197" w14:textId="0DD04E52" w:rsidR="001F1CC5" w:rsidRPr="001F1CC5" w:rsidRDefault="001F1CC5" w:rsidP="001F1CC5">
      <w:pPr>
        <w:pStyle w:val="ListParagraph"/>
        <w:tabs>
          <w:tab w:val="left" w:pos="630"/>
        </w:tabs>
        <w:ind w:left="360"/>
        <w:jc w:val="both"/>
        <w:rPr>
          <w:bCs/>
        </w:rPr>
      </w:pPr>
      <w:r w:rsidRPr="001F1CC5">
        <w:rPr>
          <w:bCs/>
        </w:rPr>
        <w:t xml:space="preserve">UMKM merupakan tulang punggung perekonomian, namun menunjukkan variasi performa yang signifikan antar pelaku usaha. Untuk mendukung perumusan kebijakan dan program pengembangan yang lebih tepat sasaran, </w:t>
      </w:r>
      <w:r w:rsidR="0074609D">
        <w:rPr>
          <w:bCs/>
        </w:rPr>
        <w:t xml:space="preserve">maka </w:t>
      </w:r>
      <w:r w:rsidRPr="001F1CC5">
        <w:rPr>
          <w:bCs/>
        </w:rPr>
        <w:t>diperlukan pemahaman berbasis data mengenai karakteristik UMKM, faktor yang berkaitan dengan performa usaha, serta peran legalitas bisnis.</w:t>
      </w:r>
    </w:p>
    <w:p w14:paraId="5DDE5BD2" w14:textId="77777777" w:rsidR="001F1CC5" w:rsidRPr="001F1CC5" w:rsidRDefault="001F1CC5" w:rsidP="001F1CC5">
      <w:pPr>
        <w:pStyle w:val="ListParagraph"/>
        <w:tabs>
          <w:tab w:val="left" w:pos="630"/>
        </w:tabs>
        <w:ind w:left="360"/>
        <w:jc w:val="both"/>
        <w:rPr>
          <w:bCs/>
        </w:rPr>
      </w:pPr>
    </w:p>
    <w:p w14:paraId="2DDA16A6" w14:textId="05802DEF" w:rsidR="001F1CC5" w:rsidRPr="00341462" w:rsidRDefault="001F1CC5" w:rsidP="00414C7B">
      <w:pPr>
        <w:pStyle w:val="ListParagraph"/>
        <w:tabs>
          <w:tab w:val="left" w:pos="630"/>
        </w:tabs>
        <w:ind w:left="360"/>
        <w:jc w:val="both"/>
        <w:rPr>
          <w:bCs/>
        </w:rPr>
      </w:pPr>
      <w:r w:rsidRPr="001F1CC5">
        <w:rPr>
          <w:bCs/>
        </w:rPr>
        <w:t>Analisis ini menggunakan dataset UMKM untuk menghasilkan insight yang relevan bagi</w:t>
      </w:r>
      <w:r w:rsidR="00414C7B">
        <w:rPr>
          <w:bCs/>
        </w:rPr>
        <w:t xml:space="preserve"> </w:t>
      </w:r>
      <w:r w:rsidRPr="001F1CC5">
        <w:rPr>
          <w:bCs/>
        </w:rPr>
        <w:t>pemangku kepentingan, seperti pemerintah, pendamping UMKM, dan pemilik usaha. Fokus analisis diarahkan pada tiga business question utama berikut:</w:t>
      </w:r>
    </w:p>
    <w:p w14:paraId="6576570A" w14:textId="79E0EE00" w:rsidR="00341462" w:rsidRPr="00AA0E73" w:rsidRDefault="00602B67" w:rsidP="00414C7B">
      <w:pPr>
        <w:pStyle w:val="ListParagraph"/>
        <w:numPr>
          <w:ilvl w:val="2"/>
          <w:numId w:val="7"/>
        </w:numPr>
        <w:tabs>
          <w:tab w:val="left" w:pos="1440"/>
        </w:tabs>
        <w:ind w:left="720"/>
        <w:rPr>
          <w:bCs/>
        </w:rPr>
      </w:pPr>
      <w:r>
        <w:rPr>
          <w:b/>
        </w:rPr>
        <w:t>Bagaimana profil umum UMKM dalam dataset ini?</w:t>
      </w:r>
    </w:p>
    <w:p w14:paraId="34389F77" w14:textId="0CA4BFE2" w:rsidR="00AA0E73" w:rsidRPr="00AA0E73" w:rsidRDefault="00AA0E73" w:rsidP="00414C7B">
      <w:pPr>
        <w:pStyle w:val="ListParagraph"/>
        <w:tabs>
          <w:tab w:val="left" w:pos="630"/>
        </w:tabs>
        <w:rPr>
          <w:bCs/>
          <w:i/>
          <w:iCs/>
        </w:rPr>
      </w:pPr>
      <w:r w:rsidRPr="00AA0E73">
        <w:rPr>
          <w:bCs/>
          <w:i/>
          <w:iCs/>
        </w:rPr>
        <w:t>Memberikan gambaran dasar sebagai konteks awal analisis.</w:t>
      </w:r>
    </w:p>
    <w:p w14:paraId="2E3B905E" w14:textId="0765CF3B" w:rsidR="00602B67" w:rsidRPr="00AA0E73" w:rsidRDefault="00602B67" w:rsidP="00414C7B">
      <w:pPr>
        <w:pStyle w:val="ListParagraph"/>
        <w:numPr>
          <w:ilvl w:val="2"/>
          <w:numId w:val="7"/>
        </w:numPr>
        <w:tabs>
          <w:tab w:val="left" w:pos="1530"/>
        </w:tabs>
        <w:ind w:left="720"/>
        <w:rPr>
          <w:bCs/>
        </w:rPr>
      </w:pPr>
      <w:r>
        <w:rPr>
          <w:b/>
        </w:rPr>
        <w:t>Faktor apa saja yang berkaitan dengan tingkat omset UMKM?</w:t>
      </w:r>
    </w:p>
    <w:p w14:paraId="4B50CB11" w14:textId="579B4E7C" w:rsidR="00AA0E73" w:rsidRPr="00AA0E73" w:rsidRDefault="00933F53" w:rsidP="00414C7B">
      <w:pPr>
        <w:pStyle w:val="ListParagraph"/>
        <w:tabs>
          <w:tab w:val="left" w:pos="630"/>
        </w:tabs>
        <w:rPr>
          <w:bCs/>
          <w:i/>
          <w:iCs/>
        </w:rPr>
      </w:pPr>
      <w:r w:rsidRPr="00933F53">
        <w:rPr>
          <w:bCs/>
          <w:i/>
          <w:iCs/>
        </w:rPr>
        <w:t>Mengidentifikasi karakteristik yang cenderung dimiliki UMKM dengan performa omset lebih tinggi.</w:t>
      </w:r>
    </w:p>
    <w:p w14:paraId="0D2A91DD" w14:textId="32920B2E" w:rsidR="00602B67" w:rsidRPr="00933F53" w:rsidRDefault="00230449" w:rsidP="00414C7B">
      <w:pPr>
        <w:pStyle w:val="ListParagraph"/>
        <w:numPr>
          <w:ilvl w:val="2"/>
          <w:numId w:val="7"/>
        </w:numPr>
        <w:tabs>
          <w:tab w:val="left" w:pos="1620"/>
        </w:tabs>
        <w:ind w:left="720"/>
        <w:rPr>
          <w:bCs/>
        </w:rPr>
      </w:pPr>
      <w:r>
        <w:rPr>
          <w:b/>
        </w:rPr>
        <w:t>Apakah legalitas usaha berkaitan dengan performa UMKM (omset dan laba)?</w:t>
      </w:r>
    </w:p>
    <w:p w14:paraId="0BC9FF50" w14:textId="40F786F1" w:rsidR="00933F53" w:rsidRDefault="00C710A8" w:rsidP="00414C7B">
      <w:pPr>
        <w:pStyle w:val="ListParagraph"/>
        <w:tabs>
          <w:tab w:val="left" w:pos="630"/>
        </w:tabs>
        <w:rPr>
          <w:bCs/>
          <w:i/>
          <w:iCs/>
        </w:rPr>
      </w:pPr>
      <w:r w:rsidRPr="00C710A8">
        <w:rPr>
          <w:bCs/>
          <w:i/>
          <w:iCs/>
        </w:rPr>
        <w:t>Mengevaluasi hubungan antara formalitas usaha dan kinerja bisnis.</w:t>
      </w:r>
    </w:p>
    <w:p w14:paraId="7EC22121" w14:textId="77777777" w:rsidR="00C710A8" w:rsidRPr="00933F53" w:rsidRDefault="00C710A8" w:rsidP="00414C7B">
      <w:pPr>
        <w:pStyle w:val="ListParagraph"/>
        <w:tabs>
          <w:tab w:val="left" w:pos="630"/>
        </w:tabs>
        <w:rPr>
          <w:bCs/>
          <w:i/>
          <w:iCs/>
        </w:rPr>
      </w:pPr>
    </w:p>
    <w:p w14:paraId="70ACBCC9" w14:textId="179906DA" w:rsidR="00141952" w:rsidRDefault="001F2179" w:rsidP="00414C7B">
      <w:pPr>
        <w:pStyle w:val="ListParagraph"/>
        <w:numPr>
          <w:ilvl w:val="0"/>
          <w:numId w:val="7"/>
        </w:numPr>
        <w:tabs>
          <w:tab w:val="left" w:pos="630"/>
        </w:tabs>
        <w:ind w:left="360"/>
        <w:rPr>
          <w:b/>
        </w:rPr>
      </w:pPr>
      <w:r>
        <w:rPr>
          <w:b/>
        </w:rPr>
        <w:t>Data Overview</w:t>
      </w:r>
    </w:p>
    <w:p w14:paraId="325186D6" w14:textId="0B6DB1D8" w:rsidR="001F2179" w:rsidRDefault="00FB1527" w:rsidP="00414C7B">
      <w:pPr>
        <w:pStyle w:val="ListParagraph"/>
        <w:numPr>
          <w:ilvl w:val="2"/>
          <w:numId w:val="7"/>
        </w:numPr>
        <w:tabs>
          <w:tab w:val="left" w:pos="1620"/>
        </w:tabs>
        <w:ind w:left="720"/>
        <w:rPr>
          <w:b/>
        </w:rPr>
      </w:pPr>
      <w:r>
        <w:rPr>
          <w:b/>
        </w:rPr>
        <w:t>Deskripsi Dataset</w:t>
      </w:r>
    </w:p>
    <w:p w14:paraId="1FB5F83F" w14:textId="2C0512BB" w:rsidR="004C1958" w:rsidRPr="004C1958" w:rsidRDefault="00FB1527" w:rsidP="00414C7B">
      <w:pPr>
        <w:pStyle w:val="ListParagraph"/>
        <w:numPr>
          <w:ilvl w:val="0"/>
          <w:numId w:val="15"/>
        </w:numPr>
        <w:tabs>
          <w:tab w:val="left" w:pos="1620"/>
          <w:tab w:val="left" w:pos="1800"/>
        </w:tabs>
        <w:ind w:left="1080"/>
        <w:rPr>
          <w:bCs/>
        </w:rPr>
      </w:pPr>
      <w:r>
        <w:rPr>
          <w:bCs/>
        </w:rPr>
        <w:t>Sumber data: Kaggle (</w:t>
      </w:r>
      <w:hyperlink r:id="rId7" w:history="1">
        <w:r w:rsidR="004C1958" w:rsidRPr="004C1958">
          <w:rPr>
            <w:rStyle w:val="Hyperlink"/>
            <w:bCs/>
          </w:rPr>
          <w:t>https://www.kaggle.com/datasets/arumraa/dataset-umkm</w:t>
        </w:r>
      </w:hyperlink>
      <w:r>
        <w:rPr>
          <w:bCs/>
        </w:rPr>
        <w:t>)</w:t>
      </w:r>
    </w:p>
    <w:p w14:paraId="643C9429" w14:textId="6527A2FC" w:rsidR="00110C67" w:rsidRDefault="00110C67" w:rsidP="00414C7B">
      <w:pPr>
        <w:pStyle w:val="ListParagraph"/>
        <w:numPr>
          <w:ilvl w:val="0"/>
          <w:numId w:val="15"/>
        </w:numPr>
        <w:tabs>
          <w:tab w:val="left" w:pos="1620"/>
          <w:tab w:val="left" w:pos="1800"/>
        </w:tabs>
        <w:ind w:left="1080"/>
        <w:rPr>
          <w:bCs/>
        </w:rPr>
      </w:pPr>
      <w:r>
        <w:rPr>
          <w:bCs/>
        </w:rPr>
        <w:t>Unit observasi: UMKM</w:t>
      </w:r>
    </w:p>
    <w:p w14:paraId="0E790C23" w14:textId="0222E1AB" w:rsidR="00110C67" w:rsidRDefault="00110C67" w:rsidP="00414C7B">
      <w:pPr>
        <w:pStyle w:val="ListParagraph"/>
        <w:numPr>
          <w:ilvl w:val="0"/>
          <w:numId w:val="15"/>
        </w:numPr>
        <w:tabs>
          <w:tab w:val="left" w:pos="1620"/>
          <w:tab w:val="left" w:pos="1800"/>
        </w:tabs>
        <w:ind w:left="1080"/>
        <w:rPr>
          <w:bCs/>
        </w:rPr>
      </w:pPr>
      <w:r>
        <w:rPr>
          <w:bCs/>
        </w:rPr>
        <w:t>Periode: Berdasarkan tahun berdirinya UMKM</w:t>
      </w:r>
    </w:p>
    <w:p w14:paraId="76F55754" w14:textId="6967D105" w:rsidR="00110C67" w:rsidRPr="00FB1527" w:rsidRDefault="00110C67" w:rsidP="00414C7B">
      <w:pPr>
        <w:pStyle w:val="ListParagraph"/>
        <w:numPr>
          <w:ilvl w:val="0"/>
          <w:numId w:val="15"/>
        </w:numPr>
        <w:tabs>
          <w:tab w:val="left" w:pos="1620"/>
          <w:tab w:val="left" w:pos="1800"/>
        </w:tabs>
        <w:ind w:left="1080"/>
        <w:rPr>
          <w:bCs/>
        </w:rPr>
      </w:pPr>
      <w:r>
        <w:rPr>
          <w:bCs/>
        </w:rPr>
        <w:t xml:space="preserve">Ukuran dataset: Terdiri dari </w:t>
      </w:r>
      <w:r w:rsidR="00FC60E7">
        <w:rPr>
          <w:bCs/>
        </w:rPr>
        <w:t>13564 baris dan 14 kolom</w:t>
      </w:r>
    </w:p>
    <w:p w14:paraId="36668A4A" w14:textId="43BFDB12" w:rsidR="00332414" w:rsidRPr="00F23722" w:rsidRDefault="00332414" w:rsidP="00414C7B">
      <w:pPr>
        <w:pStyle w:val="ListParagraph"/>
        <w:numPr>
          <w:ilvl w:val="2"/>
          <w:numId w:val="7"/>
        </w:numPr>
        <w:tabs>
          <w:tab w:val="left" w:pos="1620"/>
        </w:tabs>
        <w:ind w:left="720"/>
        <w:rPr>
          <w:b/>
        </w:rPr>
      </w:pPr>
      <w:r>
        <w:rPr>
          <w:b/>
        </w:rPr>
        <w:t>Variabel yang Digunakan</w:t>
      </w:r>
    </w:p>
    <w:p w14:paraId="2E594343" w14:textId="14E134E9" w:rsidR="00332414" w:rsidRPr="004C1958" w:rsidRDefault="00F23722" w:rsidP="00414C7B">
      <w:pPr>
        <w:pStyle w:val="ListParagraph"/>
        <w:numPr>
          <w:ilvl w:val="0"/>
          <w:numId w:val="15"/>
        </w:numPr>
        <w:tabs>
          <w:tab w:val="left" w:pos="1620"/>
          <w:tab w:val="left" w:pos="1800"/>
        </w:tabs>
        <w:ind w:left="1080"/>
        <w:rPr>
          <w:bCs/>
        </w:rPr>
      </w:pPr>
      <w:r>
        <w:rPr>
          <w:bCs/>
        </w:rPr>
        <w:t>Identitas usaha</w:t>
      </w:r>
      <w:r w:rsidR="00332414">
        <w:rPr>
          <w:bCs/>
        </w:rPr>
        <w:t>:</w:t>
      </w:r>
      <w:r>
        <w:rPr>
          <w:bCs/>
        </w:rPr>
        <w:t xml:space="preserve"> nama_usaha</w:t>
      </w:r>
    </w:p>
    <w:p w14:paraId="31762839" w14:textId="339DEA14" w:rsidR="00332414" w:rsidRDefault="00F23722" w:rsidP="00414C7B">
      <w:pPr>
        <w:pStyle w:val="ListParagraph"/>
        <w:numPr>
          <w:ilvl w:val="0"/>
          <w:numId w:val="15"/>
        </w:numPr>
        <w:tabs>
          <w:tab w:val="left" w:pos="1620"/>
          <w:tab w:val="left" w:pos="1800"/>
        </w:tabs>
        <w:ind w:left="1080"/>
        <w:rPr>
          <w:bCs/>
        </w:rPr>
      </w:pPr>
      <w:r>
        <w:rPr>
          <w:bCs/>
        </w:rPr>
        <w:t>Profil usaha</w:t>
      </w:r>
      <w:r w:rsidR="00332414">
        <w:rPr>
          <w:bCs/>
        </w:rPr>
        <w:t xml:space="preserve">: </w:t>
      </w:r>
      <w:r>
        <w:rPr>
          <w:bCs/>
        </w:rPr>
        <w:t>jenis_usaha, tahun_berdiri</w:t>
      </w:r>
    </w:p>
    <w:p w14:paraId="3154CB47" w14:textId="05DA6434" w:rsidR="00332414" w:rsidRDefault="00F23722" w:rsidP="00414C7B">
      <w:pPr>
        <w:pStyle w:val="ListParagraph"/>
        <w:numPr>
          <w:ilvl w:val="0"/>
          <w:numId w:val="15"/>
        </w:numPr>
        <w:tabs>
          <w:tab w:val="left" w:pos="1620"/>
          <w:tab w:val="left" w:pos="1800"/>
        </w:tabs>
        <w:ind w:left="1080"/>
        <w:rPr>
          <w:bCs/>
        </w:rPr>
      </w:pPr>
      <w:r>
        <w:rPr>
          <w:bCs/>
        </w:rPr>
        <w:t>Operasional usaha</w:t>
      </w:r>
      <w:r w:rsidR="00332414">
        <w:rPr>
          <w:bCs/>
        </w:rPr>
        <w:t xml:space="preserve">: </w:t>
      </w:r>
      <w:r>
        <w:rPr>
          <w:bCs/>
        </w:rPr>
        <w:t>aset, tenaga_kerja</w:t>
      </w:r>
    </w:p>
    <w:p w14:paraId="237FAB90" w14:textId="0CE93C2A" w:rsidR="00332414" w:rsidRDefault="00F23722" w:rsidP="00332414">
      <w:pPr>
        <w:pStyle w:val="ListParagraph"/>
        <w:numPr>
          <w:ilvl w:val="0"/>
          <w:numId w:val="15"/>
        </w:numPr>
        <w:tabs>
          <w:tab w:val="left" w:pos="1620"/>
          <w:tab w:val="left" w:pos="1800"/>
        </w:tabs>
        <w:ind w:left="1080"/>
        <w:jc w:val="both"/>
        <w:rPr>
          <w:bCs/>
        </w:rPr>
      </w:pPr>
      <w:r>
        <w:rPr>
          <w:bCs/>
        </w:rPr>
        <w:t>Performa usaha</w:t>
      </w:r>
      <w:r w:rsidR="00332414" w:rsidRPr="00332414">
        <w:rPr>
          <w:bCs/>
        </w:rPr>
        <w:t xml:space="preserve">: </w:t>
      </w:r>
      <w:r>
        <w:rPr>
          <w:bCs/>
        </w:rPr>
        <w:t>omset, laba</w:t>
      </w:r>
    </w:p>
    <w:p w14:paraId="0005DDAE" w14:textId="09F3471A" w:rsidR="00FB1527" w:rsidRPr="004E33DC" w:rsidRDefault="00F23722" w:rsidP="004E33DC">
      <w:pPr>
        <w:pStyle w:val="ListParagraph"/>
        <w:numPr>
          <w:ilvl w:val="0"/>
          <w:numId w:val="15"/>
        </w:numPr>
        <w:tabs>
          <w:tab w:val="left" w:pos="1620"/>
          <w:tab w:val="left" w:pos="1800"/>
        </w:tabs>
        <w:ind w:left="1080"/>
        <w:jc w:val="both"/>
        <w:rPr>
          <w:bCs/>
        </w:rPr>
      </w:pPr>
      <w:r>
        <w:rPr>
          <w:bCs/>
        </w:rPr>
        <w:t>Status usaha: status_legalitas</w:t>
      </w:r>
    </w:p>
    <w:p w14:paraId="56847EA4" w14:textId="3E3B978E" w:rsidR="00C802E8" w:rsidRDefault="004E33DC" w:rsidP="00C802E8">
      <w:pPr>
        <w:pStyle w:val="ListParagraph"/>
        <w:numPr>
          <w:ilvl w:val="0"/>
          <w:numId w:val="7"/>
        </w:numPr>
        <w:tabs>
          <w:tab w:val="left" w:pos="630"/>
        </w:tabs>
        <w:ind w:left="360"/>
        <w:jc w:val="both"/>
        <w:rPr>
          <w:b/>
        </w:rPr>
      </w:pPr>
      <w:r>
        <w:rPr>
          <w:b/>
        </w:rPr>
        <w:lastRenderedPageBreak/>
        <w:t>Data Preparation &amp; Cleaning</w:t>
      </w:r>
    </w:p>
    <w:p w14:paraId="4D517731" w14:textId="2B464350" w:rsidR="00FA6AE4" w:rsidRDefault="00FA6AE4" w:rsidP="00414C7B">
      <w:pPr>
        <w:pStyle w:val="NormalWeb"/>
        <w:numPr>
          <w:ilvl w:val="2"/>
          <w:numId w:val="7"/>
        </w:numPr>
        <w:tabs>
          <w:tab w:val="left" w:pos="4590"/>
        </w:tabs>
        <w:spacing w:before="0" w:beforeAutospacing="0" w:after="0" w:afterAutospacing="0" w:line="360" w:lineRule="auto"/>
        <w:ind w:left="720"/>
        <w:jc w:val="both"/>
      </w:pPr>
      <w:r>
        <w:t>Standarisasi format numerik dilakukan untuk memastikan konsistensi perhitungan pada variabel aset, omset, dan laba.</w:t>
      </w:r>
    </w:p>
    <w:p w14:paraId="49566F56" w14:textId="665E654C" w:rsidR="00FA6AE4" w:rsidRDefault="00FA6AE4" w:rsidP="00414C7B">
      <w:pPr>
        <w:pStyle w:val="NormalWeb"/>
        <w:numPr>
          <w:ilvl w:val="2"/>
          <w:numId w:val="7"/>
        </w:numPr>
        <w:tabs>
          <w:tab w:val="left" w:pos="4590"/>
        </w:tabs>
        <w:spacing w:before="0" w:beforeAutospacing="0" w:after="0" w:afterAutospacing="0" w:line="360" w:lineRule="auto"/>
        <w:ind w:left="720"/>
        <w:jc w:val="both"/>
      </w:pPr>
      <w:r>
        <w:t>Pemeriksaan data hilang dilakukan pada seluruh variabel kunci. UMKM dengan data kunci tidak tersedia atau tidak valid tidak diimputasi, melainkan dikelompokkan ke segmen tersendiri untuk menjaga integritas analisis</w:t>
      </w:r>
    </w:p>
    <w:p w14:paraId="13FA1C99" w14:textId="14C7CAD0" w:rsidR="00FA6AE4" w:rsidRDefault="00FA6AE4" w:rsidP="00414C7B">
      <w:pPr>
        <w:pStyle w:val="NormalWeb"/>
        <w:numPr>
          <w:ilvl w:val="2"/>
          <w:numId w:val="7"/>
        </w:numPr>
        <w:tabs>
          <w:tab w:val="left" w:pos="4590"/>
        </w:tabs>
        <w:spacing w:before="0" w:beforeAutospacing="0" w:after="0" w:afterAutospacing="0" w:line="360" w:lineRule="auto"/>
        <w:ind w:left="720"/>
        <w:jc w:val="both"/>
      </w:pPr>
      <w:r>
        <w:t>Data duplikat diperiksa berdasarkan identitas usaha dan karakteristik utama, dan tidak ditemukan duplikasi yang signifikan.</w:t>
      </w:r>
    </w:p>
    <w:p w14:paraId="7D27D1B3" w14:textId="55819507" w:rsidR="00FA6AE4" w:rsidRDefault="00FA6AE4" w:rsidP="00414C7B">
      <w:pPr>
        <w:pStyle w:val="NormalWeb"/>
        <w:numPr>
          <w:ilvl w:val="2"/>
          <w:numId w:val="7"/>
        </w:numPr>
        <w:tabs>
          <w:tab w:val="left" w:pos="4590"/>
        </w:tabs>
        <w:spacing w:before="0" w:beforeAutospacing="0" w:after="0" w:afterAutospacing="0" w:line="360" w:lineRule="auto"/>
        <w:ind w:left="720"/>
        <w:jc w:val="both"/>
      </w:pPr>
      <w:r>
        <w:t>Deteksi outlier dilakukan menggunakan metode Interquartile Range (IQR). Outlier tidak dihapus, tetapi dicatat sebagai bagian dari karakteristik alami UMKM yang memiliki skala usaha ekstrem.</w:t>
      </w:r>
      <w:r w:rsidR="00C87460">
        <w:t xml:space="preserve"> (boxplot opsional)</w:t>
      </w:r>
    </w:p>
    <w:p w14:paraId="63D7B76E" w14:textId="2D3BB814" w:rsidR="0001135C" w:rsidRPr="0001135C" w:rsidRDefault="0001135C" w:rsidP="0001135C">
      <w:pPr>
        <w:pStyle w:val="NormalWeb"/>
        <w:tabs>
          <w:tab w:val="left" w:pos="4590"/>
        </w:tabs>
        <w:spacing w:before="0" w:beforeAutospacing="0" w:after="0" w:afterAutospacing="0" w:line="360" w:lineRule="auto"/>
        <w:ind w:left="360"/>
        <w:rPr>
          <w:i/>
          <w:iCs/>
        </w:rPr>
      </w:pPr>
      <w:r w:rsidRPr="0001135C">
        <w:rPr>
          <w:i/>
          <w:iCs/>
        </w:rPr>
        <w:t>Detail proses teknis dan kode disertakan pada Appendix.</w:t>
      </w:r>
    </w:p>
    <w:p w14:paraId="0D6E1F19" w14:textId="77777777" w:rsidR="004E33DC" w:rsidRPr="0086431C" w:rsidRDefault="004E33DC" w:rsidP="0086431C">
      <w:pPr>
        <w:jc w:val="both"/>
        <w:rPr>
          <w:b/>
        </w:rPr>
      </w:pPr>
    </w:p>
    <w:p w14:paraId="7C40D070" w14:textId="0D7EACCC" w:rsidR="00C802E8" w:rsidRDefault="00FA51AB" w:rsidP="00C802E8">
      <w:pPr>
        <w:pStyle w:val="ListParagraph"/>
        <w:numPr>
          <w:ilvl w:val="0"/>
          <w:numId w:val="7"/>
        </w:numPr>
        <w:tabs>
          <w:tab w:val="left" w:pos="630"/>
        </w:tabs>
        <w:ind w:left="360"/>
        <w:jc w:val="both"/>
        <w:rPr>
          <w:b/>
        </w:rPr>
      </w:pPr>
      <w:r>
        <w:rPr>
          <w:b/>
        </w:rPr>
        <w:t>Exploratory Data Analysis</w:t>
      </w:r>
      <w:r w:rsidR="00AD4EBA">
        <w:rPr>
          <w:b/>
        </w:rPr>
        <w:t>/Analysis and Findings</w:t>
      </w:r>
    </w:p>
    <w:p w14:paraId="5AE1CD65" w14:textId="77777777" w:rsidR="006C63C5" w:rsidRDefault="006C63C5" w:rsidP="006C63C5">
      <w:pPr>
        <w:pStyle w:val="ListParagraph"/>
        <w:numPr>
          <w:ilvl w:val="0"/>
          <w:numId w:val="16"/>
        </w:numPr>
        <w:ind w:left="720"/>
        <w:jc w:val="both"/>
        <w:rPr>
          <w:b/>
        </w:rPr>
      </w:pPr>
      <w:r>
        <w:rPr>
          <w:b/>
        </w:rPr>
        <w:t>BQ1 – Profil Umum UMKM</w:t>
      </w:r>
    </w:p>
    <w:p w14:paraId="239180D9" w14:textId="527C2CF8" w:rsidR="006C63C5" w:rsidRDefault="006C63C5" w:rsidP="006C63C5">
      <w:pPr>
        <w:pStyle w:val="ListParagraph"/>
        <w:numPr>
          <w:ilvl w:val="0"/>
          <w:numId w:val="12"/>
        </w:numPr>
        <w:ind w:left="1080"/>
        <w:jc w:val="both"/>
      </w:pPr>
      <w:r>
        <w:t>Fokus Analisis: m</w:t>
      </w:r>
      <w:r w:rsidRPr="006C63C5">
        <w:t>emberikan gambaran awal mengenai karakteristik dasar UMKM sebelum masuk ke analisis performa.</w:t>
      </w:r>
    </w:p>
    <w:p w14:paraId="2DC819FD" w14:textId="49B5910A" w:rsidR="006C63C5" w:rsidRPr="00CD135F" w:rsidRDefault="006C63C5" w:rsidP="006C63C5">
      <w:pPr>
        <w:pStyle w:val="ListParagraph"/>
        <w:numPr>
          <w:ilvl w:val="0"/>
          <w:numId w:val="12"/>
        </w:numPr>
        <w:ind w:left="1080"/>
        <w:jc w:val="both"/>
      </w:pPr>
      <w:r w:rsidRPr="00CD135F">
        <w:t xml:space="preserve">Analisis yang </w:t>
      </w:r>
      <w:r w:rsidR="001B4E82">
        <w:t>d</w:t>
      </w:r>
      <w:r w:rsidRPr="00CD135F">
        <w:t xml:space="preserve">ilakukan: distribusi jenis usaha, </w:t>
      </w:r>
      <w:r w:rsidR="00CD135F" w:rsidRPr="00CD135F">
        <w:t>distribusi status legalitas usaha</w:t>
      </w:r>
      <w:r w:rsidRPr="00CD135F">
        <w:t xml:space="preserve">, dan </w:t>
      </w:r>
      <w:r w:rsidR="00CD135F" w:rsidRPr="00CD135F">
        <w:t>jumlah UMKM berdasarkan tahun berdiri</w:t>
      </w:r>
      <w:r w:rsidRPr="00CD135F">
        <w:t>.</w:t>
      </w:r>
    </w:p>
    <w:p w14:paraId="2008C08D" w14:textId="4E43FB2E" w:rsidR="006C63C5" w:rsidRDefault="006C63C5" w:rsidP="006C63C5">
      <w:pPr>
        <w:pStyle w:val="ListParagraph"/>
        <w:numPr>
          <w:ilvl w:val="0"/>
          <w:numId w:val="12"/>
        </w:numPr>
        <w:ind w:left="1080"/>
        <w:jc w:val="both"/>
      </w:pPr>
      <w:r>
        <w:t xml:space="preserve">Visualisasi: bar chart untuk </w:t>
      </w:r>
      <w:r w:rsidR="000867F4">
        <w:t xml:space="preserve">distribusi </w:t>
      </w:r>
      <w:r>
        <w:t>jenis usaha</w:t>
      </w:r>
      <w:r w:rsidR="000867F4">
        <w:t xml:space="preserve"> dan status legalitas</w:t>
      </w:r>
      <w:r>
        <w:t>,</w:t>
      </w:r>
      <w:r w:rsidR="000867F4">
        <w:t xml:space="preserve"> line chart untuk jumlah UMKM per tahun berdiri</w:t>
      </w:r>
      <w:r>
        <w:t>.</w:t>
      </w:r>
    </w:p>
    <w:p w14:paraId="11396BD9" w14:textId="755FB563" w:rsidR="00525579" w:rsidRDefault="00525579" w:rsidP="006C63C5">
      <w:pPr>
        <w:pStyle w:val="ListParagraph"/>
        <w:numPr>
          <w:ilvl w:val="0"/>
          <w:numId w:val="12"/>
        </w:numPr>
        <w:ind w:left="1080"/>
        <w:jc w:val="both"/>
      </w:pPr>
      <w:r>
        <w:t>Output:</w:t>
      </w:r>
      <w:r w:rsidRPr="00525579">
        <w:t xml:space="preserve"> </w:t>
      </w:r>
    </w:p>
    <w:p w14:paraId="22330839" w14:textId="614990F8" w:rsidR="008A4126" w:rsidRDefault="00ED3F88" w:rsidP="008A4126">
      <w:pPr>
        <w:pStyle w:val="ListParagraph"/>
        <w:numPr>
          <w:ilvl w:val="1"/>
          <w:numId w:val="12"/>
        </w:numPr>
        <w:ind w:left="1440"/>
        <w:jc w:val="both"/>
      </w:pPr>
      <w:r>
        <w:t>Tabel dan bar chart distribusi jenis usaha</w:t>
      </w:r>
    </w:p>
    <w:p w14:paraId="7D9987DF" w14:textId="18E42D27" w:rsidR="00ED3F88" w:rsidRDefault="00ED3F88" w:rsidP="008A4126">
      <w:pPr>
        <w:pStyle w:val="ListParagraph"/>
        <w:numPr>
          <w:ilvl w:val="1"/>
          <w:numId w:val="12"/>
        </w:numPr>
        <w:ind w:left="1440"/>
        <w:jc w:val="both"/>
      </w:pPr>
      <w:r>
        <w:t>Tabel dan bar chart status legalitas UMKM</w:t>
      </w:r>
    </w:p>
    <w:p w14:paraId="49148F60" w14:textId="4AE6E6AD" w:rsidR="00ED3F88" w:rsidRDefault="00ED3F88" w:rsidP="008A4126">
      <w:pPr>
        <w:pStyle w:val="ListParagraph"/>
        <w:numPr>
          <w:ilvl w:val="1"/>
          <w:numId w:val="12"/>
        </w:numPr>
        <w:ind w:left="1440"/>
        <w:jc w:val="both"/>
      </w:pPr>
      <w:r>
        <w:t>Tabel dan line chart jumlah UMKM berdasarkan tahun berdiri</w:t>
      </w:r>
    </w:p>
    <w:p w14:paraId="6DFEE499" w14:textId="77777777" w:rsidR="00ED3F88" w:rsidRPr="00ED3F88" w:rsidRDefault="0017540E" w:rsidP="00ED3F88">
      <w:pPr>
        <w:pStyle w:val="ListParagraph"/>
        <w:numPr>
          <w:ilvl w:val="0"/>
          <w:numId w:val="12"/>
        </w:numPr>
        <w:ind w:left="1080"/>
        <w:jc w:val="both"/>
      </w:pPr>
      <w:r>
        <w:t>I</w:t>
      </w:r>
      <w:r w:rsidR="006C63C5">
        <w:t xml:space="preserve">nsight: </w:t>
      </w:r>
      <w:r w:rsidR="00ED3F88" w:rsidRPr="00ED3F88">
        <w:t>Berdasarkan distribusi sektor, legalitas, dan tahun berdiri, profil umum UMKM dalam dataset ini dapat digambarkan sebagai berikut:</w:t>
      </w:r>
    </w:p>
    <w:p w14:paraId="3EFB032C" w14:textId="3D884FB5" w:rsidR="00ED3F88" w:rsidRDefault="00ED3F88" w:rsidP="00ED3F88">
      <w:pPr>
        <w:pStyle w:val="ListParagraph"/>
        <w:numPr>
          <w:ilvl w:val="1"/>
          <w:numId w:val="12"/>
        </w:numPr>
        <w:ind w:left="1440"/>
        <w:jc w:val="both"/>
      </w:pPr>
      <w:r>
        <w:t xml:space="preserve">Mayoritas UMKM dalam dataset bergerak di sektor Makanan &amp; Minuman, menunjukkan bahwa bisnis berbasis konsumsi harian memiliki daya tarik dan barrier to entry yang relatif rendah. Sedangkan sektor Kesehatan memiliki jumlah </w:t>
      </w:r>
      <w:r>
        <w:lastRenderedPageBreak/>
        <w:t>UMKM paling rendah, kemungkinan karena memerlkan regulasi dan modal awal yang lebih tinggi.</w:t>
      </w:r>
    </w:p>
    <w:p w14:paraId="3EB58CF2" w14:textId="49E1416F" w:rsidR="00ED3F88" w:rsidRDefault="00ED3F88" w:rsidP="00ED3F88">
      <w:pPr>
        <w:pStyle w:val="ListParagraph"/>
        <w:numPr>
          <w:ilvl w:val="1"/>
          <w:numId w:val="12"/>
        </w:numPr>
        <w:ind w:left="1440"/>
        <w:jc w:val="both"/>
      </w:pPr>
      <w:r>
        <w:t>Distribusi sektor cukup beragam, sehingga dataset mencerminkan struktur UMKM yang heterogen dan tidak terfokus pada satu industri saja.</w:t>
      </w:r>
    </w:p>
    <w:p w14:paraId="55ECF136" w14:textId="2562F6E7" w:rsidR="00ED3F88" w:rsidRDefault="00ED3F88" w:rsidP="00ED3F88">
      <w:pPr>
        <w:pStyle w:val="ListParagraph"/>
        <w:numPr>
          <w:ilvl w:val="1"/>
          <w:numId w:val="12"/>
        </w:numPr>
        <w:ind w:left="1440"/>
        <w:jc w:val="both"/>
      </w:pPr>
      <w:r>
        <w:t>Proporsi UMKM yang belum memiliki legalitas usaha masih berat di bagian Belum Terdaftar (non-legal), yang menunjukkan bahwa tingkat formalitas UMKM masih belum sepenuhnya optimal. Namun tingkat legalitas masih relatif seimbang antara terdaftar dan belum terdaftar.</w:t>
      </w:r>
    </w:p>
    <w:p w14:paraId="0ACFB226" w14:textId="78BA03CC" w:rsidR="006C63C5" w:rsidRDefault="00ED3F88" w:rsidP="00ED3F88">
      <w:pPr>
        <w:pStyle w:val="ListParagraph"/>
        <w:numPr>
          <w:ilvl w:val="1"/>
          <w:numId w:val="12"/>
        </w:numPr>
        <w:ind w:left="1440"/>
        <w:jc w:val="both"/>
      </w:pPr>
      <w:r>
        <w:t>Pertumbuhan UMKM cenderung stabil dari tahun ke tahun dengan sedikit fluktuasi dan penurunan yang cukup signifikan pada 2020, yang bisa diasosiasikan dengan faktor eksternal pandemi.</w:t>
      </w:r>
    </w:p>
    <w:p w14:paraId="5CF215DF" w14:textId="77777777" w:rsidR="006C63C5" w:rsidRPr="00C76040" w:rsidRDefault="006C63C5" w:rsidP="006C63C5">
      <w:pPr>
        <w:pStyle w:val="ListParagraph"/>
        <w:ind w:left="1530"/>
        <w:jc w:val="both"/>
      </w:pPr>
    </w:p>
    <w:p w14:paraId="4E3E0372" w14:textId="77777777" w:rsidR="006C63C5" w:rsidRDefault="006C63C5" w:rsidP="006C63C5">
      <w:pPr>
        <w:pStyle w:val="ListParagraph"/>
        <w:numPr>
          <w:ilvl w:val="0"/>
          <w:numId w:val="16"/>
        </w:numPr>
        <w:tabs>
          <w:tab w:val="left" w:pos="720"/>
        </w:tabs>
        <w:ind w:left="720"/>
        <w:jc w:val="both"/>
        <w:rPr>
          <w:b/>
        </w:rPr>
      </w:pPr>
      <w:r>
        <w:rPr>
          <w:b/>
        </w:rPr>
        <w:t>BQ2 – Faktor yang Berkaitan dengan Omset</w:t>
      </w:r>
    </w:p>
    <w:p w14:paraId="4A4CB95D" w14:textId="7DB2DE1F" w:rsidR="001B4E82" w:rsidRDefault="001B4E82" w:rsidP="006C63C5">
      <w:pPr>
        <w:pStyle w:val="ListParagraph"/>
        <w:numPr>
          <w:ilvl w:val="0"/>
          <w:numId w:val="12"/>
        </w:numPr>
        <w:ind w:left="1080"/>
        <w:jc w:val="both"/>
      </w:pPr>
      <w:r>
        <w:t xml:space="preserve">Fokus Analisis: </w:t>
      </w:r>
      <w:r w:rsidRPr="001B4E82">
        <w:t>mengidentifikasi faktor-faktor yang berkaitan dengan tingkat omset UMKM</w:t>
      </w:r>
      <w:r>
        <w:t>.</w:t>
      </w:r>
    </w:p>
    <w:p w14:paraId="3C171AC9" w14:textId="522806B1" w:rsidR="006C63C5" w:rsidRDefault="006C63C5" w:rsidP="006C63C5">
      <w:pPr>
        <w:pStyle w:val="ListParagraph"/>
        <w:numPr>
          <w:ilvl w:val="0"/>
          <w:numId w:val="12"/>
        </w:numPr>
        <w:ind w:left="1080"/>
        <w:jc w:val="both"/>
      </w:pPr>
      <w:r>
        <w:t xml:space="preserve">Analisis yang dilakukan: statistic deskriptif omset (mean, median, IQR dst.), korelasi (aset vs omset, tenaga kerja vs omset, </w:t>
      </w:r>
      <w:r w:rsidR="00C3169C">
        <w:t>kapasitas produksi</w:t>
      </w:r>
      <w:r>
        <w:t xml:space="preserve"> vs omset)</w:t>
      </w:r>
    </w:p>
    <w:p w14:paraId="5D6B59D9" w14:textId="172A7B0A" w:rsidR="006C63C5" w:rsidRDefault="006C63C5" w:rsidP="006C63C5">
      <w:pPr>
        <w:pStyle w:val="ListParagraph"/>
        <w:numPr>
          <w:ilvl w:val="0"/>
          <w:numId w:val="12"/>
        </w:numPr>
        <w:ind w:left="1080"/>
        <w:jc w:val="both"/>
      </w:pPr>
      <w:r>
        <w:t>Visualisasi: histogram omset, scatter plot aset vs omset, scatter plot tenaga kerja vs omset</w:t>
      </w:r>
      <w:r w:rsidR="00C3169C">
        <w:t>, scatter plot kapasitas produksi vs omset</w:t>
      </w:r>
    </w:p>
    <w:p w14:paraId="1B484E7E" w14:textId="3D4F5699" w:rsidR="00525579" w:rsidRDefault="00525579" w:rsidP="006C63C5">
      <w:pPr>
        <w:pStyle w:val="ListParagraph"/>
        <w:numPr>
          <w:ilvl w:val="0"/>
          <w:numId w:val="12"/>
        </w:numPr>
        <w:ind w:left="1080"/>
        <w:jc w:val="both"/>
      </w:pPr>
      <w:r>
        <w:t>Output:</w:t>
      </w:r>
    </w:p>
    <w:p w14:paraId="265D92AF" w14:textId="64F1DE34" w:rsidR="00355518" w:rsidRDefault="00355518" w:rsidP="00355518">
      <w:pPr>
        <w:pStyle w:val="ListParagraph"/>
        <w:numPr>
          <w:ilvl w:val="1"/>
          <w:numId w:val="12"/>
        </w:numPr>
        <w:ind w:left="1440"/>
        <w:jc w:val="both"/>
      </w:pPr>
      <w:r>
        <w:t>Statistik deskriptif omset (count, mean, stdev, min, max, kuartil 1-3)</w:t>
      </w:r>
    </w:p>
    <w:p w14:paraId="680D653E" w14:textId="5B3919F2" w:rsidR="00355518" w:rsidRDefault="001C3BA3" w:rsidP="00355518">
      <w:pPr>
        <w:pStyle w:val="ListParagraph"/>
        <w:numPr>
          <w:ilvl w:val="1"/>
          <w:numId w:val="12"/>
        </w:numPr>
        <w:ind w:left="1440"/>
        <w:jc w:val="both"/>
      </w:pPr>
      <w:r>
        <w:t>Histogram distribusi omset UMKM</w:t>
      </w:r>
    </w:p>
    <w:p w14:paraId="36E62D46" w14:textId="67C149A6" w:rsidR="001C3BA3" w:rsidRDefault="001C3BA3" w:rsidP="00355518">
      <w:pPr>
        <w:pStyle w:val="ListParagraph"/>
        <w:numPr>
          <w:ilvl w:val="1"/>
          <w:numId w:val="12"/>
        </w:numPr>
        <w:ind w:left="1440"/>
        <w:jc w:val="both"/>
      </w:pPr>
      <w:r>
        <w:t>Korelasi Pearson dan scatterplot amset vs omset UMKM</w:t>
      </w:r>
    </w:p>
    <w:p w14:paraId="32C517B5" w14:textId="3EDB7DE3" w:rsidR="001C3BA3" w:rsidRDefault="001C3BA3" w:rsidP="00355518">
      <w:pPr>
        <w:pStyle w:val="ListParagraph"/>
        <w:numPr>
          <w:ilvl w:val="1"/>
          <w:numId w:val="12"/>
        </w:numPr>
        <w:ind w:left="1440"/>
        <w:jc w:val="both"/>
      </w:pPr>
      <w:r>
        <w:t>Korelasi Pearson dan scatterplot jumlah tenaga kerja vs omset UMKM</w:t>
      </w:r>
    </w:p>
    <w:p w14:paraId="05F702E7" w14:textId="7B6B4B57" w:rsidR="001C3BA3" w:rsidRDefault="001C3BA3" w:rsidP="00355518">
      <w:pPr>
        <w:pStyle w:val="ListParagraph"/>
        <w:numPr>
          <w:ilvl w:val="1"/>
          <w:numId w:val="12"/>
        </w:numPr>
        <w:ind w:left="1440"/>
        <w:jc w:val="both"/>
      </w:pPr>
      <w:r>
        <w:t>Korelasi Pearson dan scatterplot kapasitas produksi vs omset UMKM</w:t>
      </w:r>
    </w:p>
    <w:p w14:paraId="7A62C8F3" w14:textId="03198D9C" w:rsidR="006C63C5" w:rsidRDefault="005153F5" w:rsidP="006C63C5">
      <w:pPr>
        <w:pStyle w:val="ListParagraph"/>
        <w:numPr>
          <w:ilvl w:val="0"/>
          <w:numId w:val="12"/>
        </w:numPr>
        <w:ind w:left="1080"/>
        <w:jc w:val="both"/>
      </w:pPr>
      <w:r>
        <w:t>I</w:t>
      </w:r>
      <w:r w:rsidR="006C63C5">
        <w:t xml:space="preserve">nsight: </w:t>
      </w:r>
    </w:p>
    <w:p w14:paraId="68B8AEF0" w14:textId="28ADE5C7" w:rsidR="001C3BA3" w:rsidRPr="001C3BA3" w:rsidRDefault="001C3BA3" w:rsidP="001C3BA3">
      <w:pPr>
        <w:pStyle w:val="ListParagraph"/>
        <w:numPr>
          <w:ilvl w:val="1"/>
          <w:numId w:val="12"/>
        </w:numPr>
        <w:ind w:left="1440"/>
        <w:jc w:val="both"/>
      </w:pPr>
      <w:r w:rsidRPr="001C3BA3">
        <w:t>Distribusi omset UMKM cenderung right-skewed, yang berarti sebagian besar UMKM memiliki omset pada rentang rendah–menengah, sementara hanya sebagian kecil yang memiliki omset sangat tinggi.</w:t>
      </w:r>
    </w:p>
    <w:p w14:paraId="101C0DB3" w14:textId="7A21F0A3" w:rsidR="001C3BA3" w:rsidRPr="001C3BA3" w:rsidRDefault="001C3BA3" w:rsidP="001C3BA3">
      <w:pPr>
        <w:pStyle w:val="ListParagraph"/>
        <w:numPr>
          <w:ilvl w:val="1"/>
          <w:numId w:val="12"/>
        </w:numPr>
        <w:ind w:left="1440"/>
        <w:jc w:val="both"/>
      </w:pPr>
      <w:r w:rsidRPr="001C3BA3">
        <w:t xml:space="preserve">Aset menunjukkan hubungan positif dengan omset, meskipun sebaran cukup lebar. Aset merupakan salah satu faktor yang paling berkaitan dengan omset. Hal </w:t>
      </w:r>
      <w:r w:rsidRPr="001C3BA3">
        <w:lastRenderedPageBreak/>
        <w:t>ini masuk akal secara ekonomi karena aset mencerminkan kapasitas modal, serta memungkinkan peningkatan produksi, distribusi, dan skala usaha itu sendiri.</w:t>
      </w:r>
    </w:p>
    <w:p w14:paraId="2518F5DA" w14:textId="125F1502" w:rsidR="001C3BA3" w:rsidRDefault="001C3BA3" w:rsidP="001C3BA3">
      <w:pPr>
        <w:pStyle w:val="ListParagraph"/>
        <w:numPr>
          <w:ilvl w:val="1"/>
          <w:numId w:val="12"/>
        </w:numPr>
        <w:ind w:left="1440"/>
        <w:jc w:val="both"/>
      </w:pPr>
      <w:r w:rsidRPr="001C3BA3">
        <w:t>Jumlah tenaga kerja berkorelasi positif dengan omset, UMKM dengan tenaga kerja lebih banyak cenderung memiliki omset lebih tinggi. Namun, efisiensi dan produktivitas per pekerja juga berperan penting.</w:t>
      </w:r>
    </w:p>
    <w:p w14:paraId="1A1E5C96" w14:textId="53B6C10D" w:rsidR="001C3BA3" w:rsidRDefault="001C3BA3" w:rsidP="001C3BA3">
      <w:pPr>
        <w:pStyle w:val="ListParagraph"/>
        <w:numPr>
          <w:ilvl w:val="1"/>
          <w:numId w:val="12"/>
        </w:numPr>
        <w:ind w:left="1440"/>
        <w:jc w:val="both"/>
      </w:pPr>
      <w:r w:rsidRPr="001C3BA3">
        <w:t>Kapasitas produksi berkorelasi positif moderat, terdapat kecenderungan bahwa semakin tinggi kapasitas produksi maka semakin tinggi juga omset. Tetapi, pengaruhnya tidak sekuat aset. Kapasitas mencerminkan potensi produksi, namun omset dipengaruhi juga oleh permintaan dan manajemen usaha.</w:t>
      </w:r>
    </w:p>
    <w:p w14:paraId="18BB3A43" w14:textId="77777777" w:rsidR="00355518" w:rsidRDefault="00355518" w:rsidP="00355518">
      <w:pPr>
        <w:pStyle w:val="ListParagraph"/>
        <w:ind w:left="1080"/>
        <w:jc w:val="both"/>
      </w:pPr>
    </w:p>
    <w:p w14:paraId="3AC3FA6E" w14:textId="77777777" w:rsidR="006C63C5" w:rsidRDefault="006C63C5" w:rsidP="006C63C5">
      <w:pPr>
        <w:pStyle w:val="ListParagraph"/>
        <w:numPr>
          <w:ilvl w:val="0"/>
          <w:numId w:val="16"/>
        </w:numPr>
        <w:ind w:left="720"/>
        <w:jc w:val="both"/>
        <w:rPr>
          <w:b/>
        </w:rPr>
      </w:pPr>
      <w:r>
        <w:rPr>
          <w:b/>
        </w:rPr>
        <w:t>BQ3 – Peran Legalitas terhadap Performa UMKM</w:t>
      </w:r>
    </w:p>
    <w:p w14:paraId="26A70E06" w14:textId="3F5B0AC1" w:rsidR="00B04BB9" w:rsidRDefault="00B04BB9" w:rsidP="006C63C5">
      <w:pPr>
        <w:pStyle w:val="ListParagraph"/>
        <w:numPr>
          <w:ilvl w:val="0"/>
          <w:numId w:val="12"/>
        </w:numPr>
        <w:ind w:left="1080"/>
        <w:jc w:val="both"/>
      </w:pPr>
      <w:r>
        <w:t xml:space="preserve">Fokus Analisis: </w:t>
      </w:r>
      <w:r w:rsidRPr="00B04BB9">
        <w:t>mengevaluasi perbedaan performa antara UMKM yang memiliki dan tidak memiliki legalitas usaha</w:t>
      </w:r>
      <w:r>
        <w:t>.</w:t>
      </w:r>
    </w:p>
    <w:p w14:paraId="0B6B1406" w14:textId="08FAFF8B" w:rsidR="006C63C5" w:rsidRDefault="006C63C5" w:rsidP="006C63C5">
      <w:pPr>
        <w:pStyle w:val="ListParagraph"/>
        <w:numPr>
          <w:ilvl w:val="0"/>
          <w:numId w:val="12"/>
        </w:numPr>
        <w:ind w:left="1080"/>
        <w:jc w:val="both"/>
      </w:pPr>
      <w:r>
        <w:t xml:space="preserve">Analisis yang dilakukan: perbandingan median omset (legal vs non-legal), perbandingan median laba (legal vs non-legal), </w:t>
      </w:r>
      <w:r w:rsidR="003108C0">
        <w:t xml:space="preserve">dengan </w:t>
      </w:r>
      <w:r>
        <w:t>boxplot untuk melihat sebaran dari performa</w:t>
      </w:r>
    </w:p>
    <w:p w14:paraId="25EBD74A" w14:textId="7B97923B" w:rsidR="006C63C5" w:rsidRDefault="006C63C5" w:rsidP="006C63C5">
      <w:pPr>
        <w:pStyle w:val="ListParagraph"/>
        <w:numPr>
          <w:ilvl w:val="0"/>
          <w:numId w:val="12"/>
        </w:numPr>
        <w:ind w:left="1080"/>
        <w:jc w:val="both"/>
      </w:pPr>
      <w:r>
        <w:t>Visualisasi: boxplot omset</w:t>
      </w:r>
      <w:r w:rsidR="003108C0">
        <w:t xml:space="preserve"> berdasarkan legalitas</w:t>
      </w:r>
      <w:r>
        <w:t xml:space="preserve"> dan laba berdasarkan legalitas</w:t>
      </w:r>
    </w:p>
    <w:p w14:paraId="52263D63" w14:textId="34A4AFC2" w:rsidR="00525579" w:rsidRDefault="00525579" w:rsidP="006C63C5">
      <w:pPr>
        <w:pStyle w:val="ListParagraph"/>
        <w:numPr>
          <w:ilvl w:val="0"/>
          <w:numId w:val="12"/>
        </w:numPr>
        <w:ind w:left="1080"/>
        <w:jc w:val="both"/>
      </w:pPr>
      <w:r>
        <w:t xml:space="preserve">Output: </w:t>
      </w:r>
    </w:p>
    <w:p w14:paraId="2BF78FE2" w14:textId="1FDA0542" w:rsidR="008B04A1" w:rsidRDefault="00CF1DDC" w:rsidP="008B04A1">
      <w:pPr>
        <w:pStyle w:val="ListParagraph"/>
        <w:numPr>
          <w:ilvl w:val="1"/>
          <w:numId w:val="12"/>
        </w:numPr>
        <w:ind w:left="1440"/>
        <w:jc w:val="both"/>
      </w:pPr>
      <w:r>
        <w:t>median omset dan laba untuk UMKM dengan status legalitas terdaftar dan belum</w:t>
      </w:r>
    </w:p>
    <w:p w14:paraId="432C3539" w14:textId="456006E8" w:rsidR="00350AC6" w:rsidRDefault="00174FA8" w:rsidP="008B04A1">
      <w:pPr>
        <w:pStyle w:val="ListParagraph"/>
        <w:numPr>
          <w:ilvl w:val="1"/>
          <w:numId w:val="12"/>
        </w:numPr>
        <w:ind w:left="1440"/>
        <w:jc w:val="both"/>
      </w:pPr>
      <w:r>
        <w:t>boxplot distribusi omset UMKM berdasarkan status legalitas</w:t>
      </w:r>
    </w:p>
    <w:p w14:paraId="65F4B84A" w14:textId="745E98C4" w:rsidR="00174FA8" w:rsidRDefault="00174FA8" w:rsidP="008B04A1">
      <w:pPr>
        <w:pStyle w:val="ListParagraph"/>
        <w:numPr>
          <w:ilvl w:val="1"/>
          <w:numId w:val="12"/>
        </w:numPr>
        <w:ind w:left="1440"/>
        <w:jc w:val="both"/>
      </w:pPr>
      <w:r>
        <w:t>boxplot distribusi laba UMKM berdasarkan status legalitas</w:t>
      </w:r>
    </w:p>
    <w:p w14:paraId="5C34BCD8" w14:textId="50C8034E" w:rsidR="004205C1" w:rsidRDefault="002F3AC4" w:rsidP="00174FA8">
      <w:pPr>
        <w:pStyle w:val="ListParagraph"/>
        <w:numPr>
          <w:ilvl w:val="0"/>
          <w:numId w:val="12"/>
        </w:numPr>
        <w:ind w:left="1080"/>
        <w:jc w:val="both"/>
      </w:pPr>
      <w:r>
        <w:t>I</w:t>
      </w:r>
      <w:r w:rsidR="006C63C5">
        <w:t xml:space="preserve">nsight: </w:t>
      </w:r>
    </w:p>
    <w:p w14:paraId="7C9E838D" w14:textId="062AD99C" w:rsidR="00174FA8" w:rsidRPr="00174FA8" w:rsidRDefault="00174FA8" w:rsidP="00174FA8">
      <w:pPr>
        <w:pStyle w:val="ListParagraph"/>
        <w:numPr>
          <w:ilvl w:val="1"/>
          <w:numId w:val="12"/>
        </w:numPr>
        <w:ind w:left="1440"/>
        <w:jc w:val="both"/>
      </w:pPr>
      <w:r w:rsidRPr="00174FA8">
        <w:t>UMKM dengan status legalitas terdaftar memiliki median omset yang lebih tinggi dibandingkan UMKM yang belum terdaftar. Banyak titik ekstrem (omset sangat tinggi) berada pada kelompok terdaftar, menunjukkan bahwa UMKM skala besar cenderung sudah memiliki legalitas.</w:t>
      </w:r>
    </w:p>
    <w:p w14:paraId="3AAAE9A2" w14:textId="110418AE" w:rsidR="00174FA8" w:rsidRDefault="00174FA8" w:rsidP="00174FA8">
      <w:pPr>
        <w:pStyle w:val="ListParagraph"/>
        <w:numPr>
          <w:ilvl w:val="1"/>
          <w:numId w:val="12"/>
        </w:numPr>
        <w:ind w:left="1440"/>
        <w:jc w:val="both"/>
      </w:pPr>
      <w:r w:rsidRPr="00174FA8">
        <w:t>Pola serupa terlihat pada median laba, namun selisih laba relatif lebih besar secara proporsional dibanding selisih omset. Ini menunjukkan bahwa UMKM legal memiliki peluang menghasilkan laba jauh lebih tinggi, meskipun risikonya juga lebih variatif.</w:t>
      </w:r>
    </w:p>
    <w:p w14:paraId="0B907E5F" w14:textId="54FB834A" w:rsidR="00174FA8" w:rsidRDefault="00174FA8" w:rsidP="00174FA8">
      <w:pPr>
        <w:pStyle w:val="ListParagraph"/>
        <w:numPr>
          <w:ilvl w:val="1"/>
          <w:numId w:val="12"/>
        </w:numPr>
        <w:ind w:left="1440"/>
        <w:jc w:val="both"/>
      </w:pPr>
      <w:r w:rsidRPr="00174FA8">
        <w:lastRenderedPageBreak/>
        <w:t>Meskipun demikian, terdapat tumpang tindih distribusi yang cukup besar, menunjukkan bahwa legalitas bukan satu-satunya faktor yang memengaruhi performa UMKM.</w:t>
      </w:r>
    </w:p>
    <w:p w14:paraId="4934760E" w14:textId="77777777" w:rsidR="002213BB" w:rsidRDefault="002213BB" w:rsidP="002213BB">
      <w:pPr>
        <w:pStyle w:val="ListParagraph"/>
        <w:ind w:left="1440"/>
        <w:jc w:val="both"/>
      </w:pPr>
    </w:p>
    <w:p w14:paraId="4D454B9D" w14:textId="5D566A57" w:rsidR="004205C1" w:rsidRDefault="004205C1" w:rsidP="004205C1">
      <w:pPr>
        <w:pStyle w:val="ListParagraph"/>
        <w:tabs>
          <w:tab w:val="left" w:pos="630"/>
        </w:tabs>
        <w:ind w:left="360"/>
        <w:jc w:val="both"/>
        <w:rPr>
          <w:bCs/>
        </w:rPr>
      </w:pPr>
      <w:r w:rsidRPr="004205C1">
        <w:rPr>
          <w:bCs/>
        </w:rPr>
        <w:t>Hasil EDA ini memberikan dasar empiris untuk mengidentifikasi pola performa dan karakteristik UMKM, yang selanjutnya digunakan sebagai dasar dalam segmentasi UMKM pada tahap berikutnya.</w:t>
      </w:r>
    </w:p>
    <w:p w14:paraId="5A98753F" w14:textId="77777777" w:rsidR="004205C1" w:rsidRPr="004205C1" w:rsidRDefault="004205C1" w:rsidP="004205C1">
      <w:pPr>
        <w:pStyle w:val="ListParagraph"/>
        <w:tabs>
          <w:tab w:val="left" w:pos="630"/>
        </w:tabs>
        <w:ind w:left="360"/>
        <w:jc w:val="both"/>
        <w:rPr>
          <w:bCs/>
        </w:rPr>
      </w:pPr>
    </w:p>
    <w:p w14:paraId="0D0E869B" w14:textId="0EB155C4" w:rsidR="00C802E8" w:rsidRDefault="00DD5C2B" w:rsidP="00C802E8">
      <w:pPr>
        <w:pStyle w:val="ListParagraph"/>
        <w:numPr>
          <w:ilvl w:val="0"/>
          <w:numId w:val="7"/>
        </w:numPr>
        <w:tabs>
          <w:tab w:val="left" w:pos="630"/>
        </w:tabs>
        <w:ind w:left="360"/>
        <w:jc w:val="both"/>
        <w:rPr>
          <w:b/>
        </w:rPr>
      </w:pPr>
      <w:r>
        <w:rPr>
          <w:b/>
        </w:rPr>
        <w:t>Key Insights Summary</w:t>
      </w:r>
    </w:p>
    <w:p w14:paraId="19AE9D54" w14:textId="77777777" w:rsidR="002213BB" w:rsidRPr="002213BB" w:rsidRDefault="002213BB" w:rsidP="002213BB">
      <w:pPr>
        <w:pStyle w:val="ListParagraph"/>
        <w:tabs>
          <w:tab w:val="left" w:pos="630"/>
        </w:tabs>
        <w:ind w:left="360"/>
        <w:jc w:val="both"/>
        <w:rPr>
          <w:bCs/>
        </w:rPr>
      </w:pPr>
      <w:r w:rsidRPr="002213BB">
        <w:rPr>
          <w:bCs/>
        </w:rPr>
        <w:t>Berdasarkan hasil analisis eksploratif terhadap dataset, profil umum UMKM menunjukkan dominasi sektor konsumsi seperti Makanan &amp; Minuman, dengan mayoritas usaha berada pada skala kecil hingga menengah. Distribusi omset bersifat positively skewed, di mana sebagian besar UMKM memiliki omset pada rentang rendah–menengah dan hanya sebagian kecil yang mencapai omset sangat tinggi.</w:t>
      </w:r>
    </w:p>
    <w:p w14:paraId="5AD657C9" w14:textId="77777777" w:rsidR="002213BB" w:rsidRPr="002213BB" w:rsidRDefault="002213BB" w:rsidP="002213BB">
      <w:pPr>
        <w:pStyle w:val="ListParagraph"/>
        <w:tabs>
          <w:tab w:val="left" w:pos="630"/>
        </w:tabs>
        <w:ind w:left="360"/>
        <w:jc w:val="both"/>
        <w:rPr>
          <w:bCs/>
        </w:rPr>
      </w:pPr>
    </w:p>
    <w:p w14:paraId="6BF2A3AB" w14:textId="77777777" w:rsidR="002213BB" w:rsidRPr="002213BB" w:rsidRDefault="002213BB" w:rsidP="002213BB">
      <w:pPr>
        <w:pStyle w:val="ListParagraph"/>
        <w:tabs>
          <w:tab w:val="left" w:pos="630"/>
        </w:tabs>
        <w:ind w:left="360"/>
        <w:jc w:val="both"/>
        <w:rPr>
          <w:bCs/>
        </w:rPr>
      </w:pPr>
      <w:r w:rsidRPr="002213BB">
        <w:rPr>
          <w:bCs/>
        </w:rPr>
        <w:t xml:space="preserve">Analisis hubungan antarvariabel menunjukkan bahwa tenaga kerja merupakan faktor yang paling konsisten berkaitan dengan omset. Ini menunjukkan bahwa skala operasional berbasis sumber daya manusia menjadi faktor yang lebih berkaitan dengan peningkatan pendapatan usaha. Temuan ini mencerminkan karakteristik UMKM yang cenderung padat karya, di mana peningkatan jumlah pekerja secara langsung berkaitan dengan peningkatan kapasitas produksi dan volume penjualan. Aset dan kapasitas produksi juga menunjukkan hubungan positif dengan omset, meskipun variasi performa yang cukup besar pada tingkat skala yang sama mengindikasikan bahwa faktor lain seperti efisiensi operasional, strategi pemasaran, dan kualitas manajemen turut memengaruhi kinerja usaha. </w:t>
      </w:r>
    </w:p>
    <w:p w14:paraId="567DB54E" w14:textId="77777777" w:rsidR="002213BB" w:rsidRPr="002213BB" w:rsidRDefault="002213BB" w:rsidP="002213BB">
      <w:pPr>
        <w:pStyle w:val="ListParagraph"/>
        <w:tabs>
          <w:tab w:val="left" w:pos="630"/>
        </w:tabs>
        <w:ind w:left="360"/>
        <w:jc w:val="both"/>
        <w:rPr>
          <w:bCs/>
        </w:rPr>
      </w:pPr>
    </w:p>
    <w:p w14:paraId="102073D6" w14:textId="2FA1579D" w:rsidR="000F6D47" w:rsidRDefault="002213BB" w:rsidP="002213BB">
      <w:pPr>
        <w:pStyle w:val="ListParagraph"/>
        <w:tabs>
          <w:tab w:val="left" w:pos="630"/>
        </w:tabs>
        <w:ind w:left="360"/>
        <w:jc w:val="both"/>
        <w:rPr>
          <w:bCs/>
        </w:rPr>
      </w:pPr>
      <w:r w:rsidRPr="002213BB">
        <w:rPr>
          <w:bCs/>
        </w:rPr>
        <w:t>Selain itu, UMKM dengan status legalitas usaha cenderung memiliki median omset dan laba yang lebih tinggi dibandingkan yang belum terdaftar, yang dapat mengisyaratkan bahwa formalitas usaha berpotensi berkaitan dengan peningkatan performa bisnis. Meskipun demikian, terdapat tumpang tindih distribusi yang cukup besar, menunjukkan bahwa legalitas bukan satu-satunya faktor yang memengaruhi performa UMKM.</w:t>
      </w:r>
    </w:p>
    <w:p w14:paraId="68AD70B0" w14:textId="77777777" w:rsidR="002213BB" w:rsidRDefault="002213BB" w:rsidP="002213BB">
      <w:pPr>
        <w:pStyle w:val="ListParagraph"/>
        <w:tabs>
          <w:tab w:val="left" w:pos="630"/>
        </w:tabs>
        <w:ind w:left="360"/>
        <w:jc w:val="both"/>
        <w:rPr>
          <w:b/>
        </w:rPr>
      </w:pPr>
    </w:p>
    <w:p w14:paraId="38AAAE73" w14:textId="65D6F962" w:rsidR="00C802E8" w:rsidRDefault="002213BB" w:rsidP="00C802E8">
      <w:pPr>
        <w:pStyle w:val="ListParagraph"/>
        <w:numPr>
          <w:ilvl w:val="0"/>
          <w:numId w:val="7"/>
        </w:numPr>
        <w:tabs>
          <w:tab w:val="left" w:pos="630"/>
        </w:tabs>
        <w:ind w:left="360"/>
        <w:jc w:val="both"/>
        <w:rPr>
          <w:b/>
        </w:rPr>
      </w:pPr>
      <w:r>
        <w:rPr>
          <w:b/>
        </w:rPr>
        <w:lastRenderedPageBreak/>
        <w:t>Segmentasi UMKM (Rule-Based)</w:t>
      </w:r>
    </w:p>
    <w:p w14:paraId="06C86B33" w14:textId="77777777" w:rsidR="005C5E71" w:rsidRDefault="005C5E71" w:rsidP="005C5E71">
      <w:pPr>
        <w:pStyle w:val="ListParagraph"/>
        <w:numPr>
          <w:ilvl w:val="0"/>
          <w:numId w:val="14"/>
        </w:numPr>
        <w:ind w:left="720"/>
        <w:jc w:val="both"/>
        <w:rPr>
          <w:b/>
        </w:rPr>
      </w:pPr>
      <w:r>
        <w:rPr>
          <w:b/>
        </w:rPr>
        <w:t>Definisi Segmen</w:t>
      </w:r>
    </w:p>
    <w:p w14:paraId="51C53342" w14:textId="2AD480E4" w:rsidR="005C5E71" w:rsidRDefault="005C5E71" w:rsidP="005C5E71">
      <w:pPr>
        <w:pStyle w:val="ListParagraph"/>
        <w:jc w:val="both"/>
        <w:rPr>
          <w:bCs/>
        </w:rPr>
      </w:pPr>
      <w:r>
        <w:rPr>
          <w:bCs/>
        </w:rPr>
        <w:t>UMKM dikelompokkan ke dalam 4 segmen utama:</w:t>
      </w:r>
    </w:p>
    <w:p w14:paraId="154C3981" w14:textId="77777777" w:rsidR="005C5E71" w:rsidRDefault="005C5E71" w:rsidP="005C5E71">
      <w:pPr>
        <w:pStyle w:val="ListParagraph"/>
        <w:numPr>
          <w:ilvl w:val="1"/>
          <w:numId w:val="14"/>
        </w:numPr>
        <w:ind w:left="1080"/>
        <w:jc w:val="both"/>
        <w:rPr>
          <w:bCs/>
        </w:rPr>
      </w:pPr>
      <w:r>
        <w:rPr>
          <w:bCs/>
        </w:rPr>
        <w:t>Segmen 1 – High Performing &amp; Legal</w:t>
      </w:r>
    </w:p>
    <w:p w14:paraId="2846CB21" w14:textId="77777777" w:rsidR="005C5E71" w:rsidRDefault="005C5E71" w:rsidP="005C5E71">
      <w:pPr>
        <w:pStyle w:val="ListParagraph"/>
        <w:ind w:left="1080"/>
        <w:jc w:val="both"/>
        <w:rPr>
          <w:bCs/>
        </w:rPr>
      </w:pPr>
      <w:r>
        <w:rPr>
          <w:bCs/>
        </w:rPr>
        <w:t>Karakteristik:</w:t>
      </w:r>
    </w:p>
    <w:p w14:paraId="3EEB6C7B" w14:textId="77777777" w:rsidR="005C5E71" w:rsidRDefault="005C5E71" w:rsidP="005C5E71">
      <w:pPr>
        <w:pStyle w:val="ListParagraph"/>
        <w:numPr>
          <w:ilvl w:val="0"/>
          <w:numId w:val="14"/>
        </w:numPr>
        <w:jc w:val="both"/>
        <w:rPr>
          <w:bCs/>
        </w:rPr>
      </w:pPr>
      <w:r>
        <w:rPr>
          <w:bCs/>
        </w:rPr>
        <w:t>Status legalitas: Terdaftar</w:t>
      </w:r>
    </w:p>
    <w:p w14:paraId="68AD8D10" w14:textId="77777777" w:rsidR="005C5E71" w:rsidRDefault="005C5E71" w:rsidP="005C5E71">
      <w:pPr>
        <w:pStyle w:val="ListParagraph"/>
        <w:numPr>
          <w:ilvl w:val="0"/>
          <w:numId w:val="14"/>
        </w:numPr>
        <w:jc w:val="both"/>
        <w:rPr>
          <w:bCs/>
        </w:rPr>
      </w:pPr>
      <w:r>
        <w:rPr>
          <w:bCs/>
        </w:rPr>
        <w:t>Omset: Di atas median</w:t>
      </w:r>
    </w:p>
    <w:p w14:paraId="65098B9B" w14:textId="77777777" w:rsidR="005C5E71" w:rsidRDefault="005C5E71" w:rsidP="005C5E71">
      <w:pPr>
        <w:pStyle w:val="ListParagraph"/>
        <w:numPr>
          <w:ilvl w:val="0"/>
          <w:numId w:val="14"/>
        </w:numPr>
        <w:jc w:val="both"/>
        <w:rPr>
          <w:bCs/>
        </w:rPr>
      </w:pPr>
      <w:r>
        <w:rPr>
          <w:bCs/>
        </w:rPr>
        <w:t>Laba: Positif dan relatif stabil</w:t>
      </w:r>
    </w:p>
    <w:p w14:paraId="3A3DAF9F" w14:textId="77777777" w:rsidR="005C5E71" w:rsidRDefault="005C5E71" w:rsidP="005C5E71">
      <w:pPr>
        <w:pStyle w:val="ListParagraph"/>
        <w:ind w:left="1080"/>
        <w:jc w:val="both"/>
        <w:rPr>
          <w:bCs/>
        </w:rPr>
      </w:pPr>
      <w:r>
        <w:rPr>
          <w:bCs/>
        </w:rPr>
        <w:t xml:space="preserve">Interpretasi: UMKM </w:t>
      </w:r>
      <w:r w:rsidRPr="00FB335A">
        <w:rPr>
          <w:bCs/>
        </w:rPr>
        <w:t xml:space="preserve">pada segmen ini merupakan usaha yang sudah mapan secara operasional dan administratif. Mereka memiliki potensi tinggi untuk </w:t>
      </w:r>
      <w:r w:rsidRPr="00FB335A">
        <w:rPr>
          <w:b/>
          <w:bCs/>
        </w:rPr>
        <w:t>scale-up</w:t>
      </w:r>
      <w:r w:rsidRPr="00FB335A">
        <w:rPr>
          <w:bCs/>
        </w:rPr>
        <w:t>, ekspansi pasar, serta akses pembiayaan formal</w:t>
      </w:r>
      <w:r>
        <w:rPr>
          <w:bCs/>
        </w:rPr>
        <w:t>.</w:t>
      </w:r>
    </w:p>
    <w:p w14:paraId="6B873955" w14:textId="77777777" w:rsidR="005C5E71" w:rsidRDefault="005C5E71" w:rsidP="005C5E71">
      <w:pPr>
        <w:pStyle w:val="ListParagraph"/>
        <w:numPr>
          <w:ilvl w:val="1"/>
          <w:numId w:val="14"/>
        </w:numPr>
        <w:ind w:left="1080"/>
        <w:jc w:val="both"/>
        <w:rPr>
          <w:bCs/>
        </w:rPr>
      </w:pPr>
      <w:r>
        <w:rPr>
          <w:bCs/>
        </w:rPr>
        <w:t>Segmen 2 – Growing but Informal</w:t>
      </w:r>
    </w:p>
    <w:p w14:paraId="3DAF522A" w14:textId="77777777" w:rsidR="005C5E71" w:rsidRDefault="005C5E71" w:rsidP="005C5E71">
      <w:pPr>
        <w:pStyle w:val="ListParagraph"/>
        <w:ind w:left="1080"/>
        <w:jc w:val="both"/>
        <w:rPr>
          <w:bCs/>
        </w:rPr>
      </w:pPr>
      <w:r>
        <w:rPr>
          <w:bCs/>
        </w:rPr>
        <w:t>Karakteristik:</w:t>
      </w:r>
    </w:p>
    <w:p w14:paraId="09EFD879" w14:textId="77777777" w:rsidR="005C5E71" w:rsidRDefault="005C5E71" w:rsidP="005C5E71">
      <w:pPr>
        <w:pStyle w:val="ListParagraph"/>
        <w:numPr>
          <w:ilvl w:val="0"/>
          <w:numId w:val="14"/>
        </w:numPr>
        <w:jc w:val="both"/>
        <w:rPr>
          <w:bCs/>
        </w:rPr>
      </w:pPr>
      <w:r>
        <w:rPr>
          <w:bCs/>
        </w:rPr>
        <w:t>Status legalitas: Belum terdaftar</w:t>
      </w:r>
    </w:p>
    <w:p w14:paraId="51504ACF" w14:textId="77777777" w:rsidR="005C5E71" w:rsidRDefault="005C5E71" w:rsidP="005C5E71">
      <w:pPr>
        <w:pStyle w:val="ListParagraph"/>
        <w:numPr>
          <w:ilvl w:val="0"/>
          <w:numId w:val="14"/>
        </w:numPr>
        <w:jc w:val="both"/>
        <w:rPr>
          <w:bCs/>
        </w:rPr>
      </w:pPr>
      <w:r>
        <w:rPr>
          <w:bCs/>
        </w:rPr>
        <w:t>Omset: Di atas median</w:t>
      </w:r>
    </w:p>
    <w:p w14:paraId="1052D187" w14:textId="77777777" w:rsidR="005C5E71" w:rsidRDefault="005C5E71" w:rsidP="005C5E71">
      <w:pPr>
        <w:pStyle w:val="ListParagraph"/>
        <w:ind w:left="1080"/>
        <w:jc w:val="both"/>
        <w:rPr>
          <w:bCs/>
        </w:rPr>
      </w:pPr>
      <w:r>
        <w:rPr>
          <w:bCs/>
        </w:rPr>
        <w:t xml:space="preserve">Interpretasi: </w:t>
      </w:r>
      <w:r w:rsidRPr="00993310">
        <w:rPr>
          <w:bCs/>
        </w:rPr>
        <w:t xml:space="preserve">Segmen ini menunjukkan UMKM dengan performa usaha yang baik namun belum memiliki legalitas. Kelompok ini </w:t>
      </w:r>
      <w:r w:rsidRPr="00993310">
        <w:t>target prioritas program legalisasi</w:t>
      </w:r>
      <w:r w:rsidRPr="00993310">
        <w:rPr>
          <w:bCs/>
        </w:rPr>
        <w:t>, karena secara ekonomi sudah cukup siap namun masih berada di sektor informal.</w:t>
      </w:r>
    </w:p>
    <w:p w14:paraId="543CD1DA" w14:textId="77777777" w:rsidR="005C5E71" w:rsidRDefault="005C5E71" w:rsidP="005C5E71">
      <w:pPr>
        <w:pStyle w:val="ListParagraph"/>
        <w:numPr>
          <w:ilvl w:val="1"/>
          <w:numId w:val="14"/>
        </w:numPr>
        <w:ind w:left="1080"/>
        <w:jc w:val="both"/>
        <w:rPr>
          <w:bCs/>
        </w:rPr>
      </w:pPr>
      <w:r>
        <w:rPr>
          <w:bCs/>
        </w:rPr>
        <w:t>Segmen 3 – Low-Performing but Legal</w:t>
      </w:r>
    </w:p>
    <w:p w14:paraId="3C4B7FAC" w14:textId="77777777" w:rsidR="005C5E71" w:rsidRDefault="005C5E71" w:rsidP="005C5E71">
      <w:pPr>
        <w:pStyle w:val="ListParagraph"/>
        <w:ind w:left="1080"/>
        <w:jc w:val="both"/>
        <w:rPr>
          <w:bCs/>
        </w:rPr>
      </w:pPr>
      <w:r>
        <w:rPr>
          <w:bCs/>
        </w:rPr>
        <w:t>Karakteristik:</w:t>
      </w:r>
    </w:p>
    <w:p w14:paraId="376DBD68" w14:textId="77777777" w:rsidR="005C5E71" w:rsidRDefault="005C5E71" w:rsidP="005C5E71">
      <w:pPr>
        <w:pStyle w:val="ListParagraph"/>
        <w:numPr>
          <w:ilvl w:val="0"/>
          <w:numId w:val="14"/>
        </w:numPr>
        <w:jc w:val="both"/>
        <w:rPr>
          <w:bCs/>
        </w:rPr>
      </w:pPr>
      <w:r>
        <w:rPr>
          <w:bCs/>
        </w:rPr>
        <w:t>Status legalitas: Terdaftar</w:t>
      </w:r>
    </w:p>
    <w:p w14:paraId="0808030B" w14:textId="77777777" w:rsidR="005C5E71" w:rsidRDefault="005C5E71" w:rsidP="005C5E71">
      <w:pPr>
        <w:pStyle w:val="ListParagraph"/>
        <w:numPr>
          <w:ilvl w:val="0"/>
          <w:numId w:val="14"/>
        </w:numPr>
        <w:jc w:val="both"/>
        <w:rPr>
          <w:bCs/>
        </w:rPr>
      </w:pPr>
      <w:r>
        <w:rPr>
          <w:bCs/>
        </w:rPr>
        <w:t>Omset: Di bawah median</w:t>
      </w:r>
    </w:p>
    <w:p w14:paraId="366982AE" w14:textId="77777777" w:rsidR="005C5E71" w:rsidRDefault="005C5E71" w:rsidP="005C5E71">
      <w:pPr>
        <w:pStyle w:val="ListParagraph"/>
        <w:ind w:left="1080"/>
        <w:jc w:val="both"/>
        <w:rPr>
          <w:bCs/>
        </w:rPr>
      </w:pPr>
      <w:r>
        <w:rPr>
          <w:bCs/>
        </w:rPr>
        <w:t xml:space="preserve">Interpretasi: </w:t>
      </w:r>
      <w:r w:rsidRPr="002D21D9">
        <w:rPr>
          <w:bCs/>
        </w:rPr>
        <w:t>UMKM pada segmen ini telah memenuhi aspek administratif, namun menghadapi tantangan dari sisi performa usaha.</w:t>
      </w:r>
      <w:r>
        <w:rPr>
          <w:bCs/>
        </w:rPr>
        <w:t xml:space="preserve"> Dip</w:t>
      </w:r>
      <w:r w:rsidRPr="002D21D9">
        <w:rPr>
          <w:bCs/>
        </w:rPr>
        <w:t xml:space="preserve">erlukan </w:t>
      </w:r>
      <w:r w:rsidRPr="002D21D9">
        <w:t>pendampingan operasional</w:t>
      </w:r>
      <w:r w:rsidRPr="002D21D9">
        <w:rPr>
          <w:bCs/>
        </w:rPr>
        <w:t>, seperti efisiensi biaya, pemasaran, atau pengelolaan keuangan.</w:t>
      </w:r>
    </w:p>
    <w:p w14:paraId="08C72435" w14:textId="77777777" w:rsidR="005C5E71" w:rsidRDefault="005C5E71" w:rsidP="00656178">
      <w:pPr>
        <w:pStyle w:val="ListParagraph"/>
        <w:numPr>
          <w:ilvl w:val="1"/>
          <w:numId w:val="14"/>
        </w:numPr>
        <w:ind w:left="1080"/>
        <w:jc w:val="both"/>
        <w:rPr>
          <w:bCs/>
        </w:rPr>
      </w:pPr>
      <w:r>
        <w:rPr>
          <w:bCs/>
        </w:rPr>
        <w:t>Segmen 4 – Early Stage/Vulnerable UMKM</w:t>
      </w:r>
    </w:p>
    <w:p w14:paraId="5AC4B44F" w14:textId="77777777" w:rsidR="005C5E71" w:rsidRPr="00BD1EC9" w:rsidRDefault="005C5E71" w:rsidP="00656178">
      <w:pPr>
        <w:pStyle w:val="ListParagraph"/>
        <w:ind w:left="1080"/>
        <w:jc w:val="both"/>
        <w:rPr>
          <w:bCs/>
        </w:rPr>
      </w:pPr>
      <w:r>
        <w:rPr>
          <w:bCs/>
        </w:rPr>
        <w:t>Karakteristik:</w:t>
      </w:r>
    </w:p>
    <w:p w14:paraId="4746173C" w14:textId="77777777" w:rsidR="005C5E71" w:rsidRDefault="005C5E71" w:rsidP="00656178">
      <w:pPr>
        <w:pStyle w:val="ListParagraph"/>
        <w:numPr>
          <w:ilvl w:val="0"/>
          <w:numId w:val="14"/>
        </w:numPr>
        <w:ind w:hanging="349"/>
        <w:jc w:val="both"/>
        <w:rPr>
          <w:bCs/>
        </w:rPr>
      </w:pPr>
      <w:r>
        <w:rPr>
          <w:bCs/>
        </w:rPr>
        <w:t>Status legalitas: Belum terdaftar</w:t>
      </w:r>
    </w:p>
    <w:p w14:paraId="66F63F26" w14:textId="77777777" w:rsidR="005C5E71" w:rsidRDefault="005C5E71" w:rsidP="00656178">
      <w:pPr>
        <w:pStyle w:val="ListParagraph"/>
        <w:numPr>
          <w:ilvl w:val="0"/>
          <w:numId w:val="14"/>
        </w:numPr>
        <w:ind w:hanging="349"/>
        <w:jc w:val="both"/>
        <w:rPr>
          <w:bCs/>
        </w:rPr>
      </w:pPr>
      <w:r>
        <w:rPr>
          <w:bCs/>
        </w:rPr>
        <w:t>Omset: Di bawah median</w:t>
      </w:r>
    </w:p>
    <w:p w14:paraId="0FE1734B" w14:textId="77777777" w:rsidR="005C5E71" w:rsidRDefault="005C5E71" w:rsidP="00656178">
      <w:pPr>
        <w:pStyle w:val="ListParagraph"/>
        <w:numPr>
          <w:ilvl w:val="0"/>
          <w:numId w:val="14"/>
        </w:numPr>
        <w:ind w:hanging="349"/>
        <w:jc w:val="both"/>
        <w:rPr>
          <w:bCs/>
        </w:rPr>
      </w:pPr>
      <w:r>
        <w:rPr>
          <w:bCs/>
        </w:rPr>
        <w:t>Usia usaha relatif masih muda</w:t>
      </w:r>
    </w:p>
    <w:p w14:paraId="5710B998" w14:textId="77777777" w:rsidR="005C5E71" w:rsidRDefault="005C5E71" w:rsidP="00656178">
      <w:pPr>
        <w:pStyle w:val="ListParagraph"/>
        <w:numPr>
          <w:ilvl w:val="0"/>
          <w:numId w:val="14"/>
        </w:numPr>
        <w:ind w:hanging="349"/>
        <w:jc w:val="both"/>
        <w:rPr>
          <w:bCs/>
        </w:rPr>
      </w:pPr>
      <w:r>
        <w:rPr>
          <w:bCs/>
        </w:rPr>
        <w:t>Skala aset dan tenaga kerja kecil</w:t>
      </w:r>
    </w:p>
    <w:p w14:paraId="37ACE2A6" w14:textId="77777777" w:rsidR="005C5E71" w:rsidRDefault="005C5E71" w:rsidP="00656178">
      <w:pPr>
        <w:pStyle w:val="ListParagraph"/>
        <w:ind w:left="1080"/>
        <w:jc w:val="both"/>
        <w:rPr>
          <w:bCs/>
        </w:rPr>
      </w:pPr>
      <w:r>
        <w:rPr>
          <w:bCs/>
        </w:rPr>
        <w:lastRenderedPageBreak/>
        <w:t xml:space="preserve">Interpretasi: </w:t>
      </w:r>
      <w:r w:rsidRPr="002D21D9">
        <w:rPr>
          <w:bCs/>
        </w:rPr>
        <w:t>UMKM pada segmen ini telah memenuhi aspek administratif, namun menghadapi tantangan dari sisi performa usaha.</w:t>
      </w:r>
      <w:r>
        <w:rPr>
          <w:bCs/>
        </w:rPr>
        <w:t xml:space="preserve"> Dip</w:t>
      </w:r>
      <w:r w:rsidRPr="002D21D9">
        <w:rPr>
          <w:bCs/>
        </w:rPr>
        <w:t xml:space="preserve">erlukan </w:t>
      </w:r>
      <w:r w:rsidRPr="002D21D9">
        <w:t>pendampingan operasional</w:t>
      </w:r>
      <w:r w:rsidRPr="002D21D9">
        <w:rPr>
          <w:bCs/>
        </w:rPr>
        <w:t>, seperti efisiensi biaya, pemasaran, atau pengelolaan keuangan</w:t>
      </w:r>
    </w:p>
    <w:p w14:paraId="766565BC" w14:textId="77777777" w:rsidR="008E0A1A" w:rsidRPr="00F72149" w:rsidRDefault="008E0A1A" w:rsidP="00656178">
      <w:pPr>
        <w:pStyle w:val="ListParagraph"/>
        <w:ind w:left="1080"/>
        <w:jc w:val="both"/>
        <w:rPr>
          <w:bCs/>
        </w:rPr>
      </w:pPr>
    </w:p>
    <w:p w14:paraId="7E7FB964" w14:textId="77777777" w:rsidR="005C5E71" w:rsidRDefault="005C5E71" w:rsidP="005C5E71">
      <w:pPr>
        <w:pStyle w:val="ListParagraph"/>
        <w:numPr>
          <w:ilvl w:val="0"/>
          <w:numId w:val="14"/>
        </w:numPr>
        <w:ind w:left="1080"/>
        <w:jc w:val="both"/>
        <w:rPr>
          <w:b/>
        </w:rPr>
      </w:pPr>
      <w:r>
        <w:rPr>
          <w:b/>
        </w:rPr>
        <w:t>Distribusi Segmen UMKM</w:t>
      </w:r>
    </w:p>
    <w:p w14:paraId="04F82F49" w14:textId="77777777" w:rsidR="005C5E71" w:rsidRDefault="005C5E71" w:rsidP="005C5E71">
      <w:pPr>
        <w:pStyle w:val="ListParagraph"/>
        <w:ind w:left="1080"/>
        <w:jc w:val="both"/>
        <w:rPr>
          <w:bCs/>
        </w:rPr>
      </w:pPr>
      <w:r w:rsidRPr="00091229">
        <w:rPr>
          <w:bCs/>
        </w:rPr>
        <w:t xml:space="preserve">Distribusi jumlah UMKM pada </w:t>
      </w:r>
      <w:r w:rsidRPr="00996F9A">
        <w:rPr>
          <w:bCs/>
        </w:rPr>
        <w:t>masing-masing segmen akan dianalisis dan divisualisasikan dalam bentuk diagram batang.</w:t>
      </w:r>
    </w:p>
    <w:p w14:paraId="3F0A0902" w14:textId="77777777" w:rsidR="008E0A1A" w:rsidRPr="00091229" w:rsidRDefault="008E0A1A" w:rsidP="005C5E71">
      <w:pPr>
        <w:pStyle w:val="ListParagraph"/>
        <w:ind w:left="1080"/>
        <w:jc w:val="both"/>
        <w:rPr>
          <w:bCs/>
        </w:rPr>
      </w:pPr>
    </w:p>
    <w:p w14:paraId="403AC408" w14:textId="77777777" w:rsidR="005C5E71" w:rsidRDefault="005C5E71" w:rsidP="005C5E71">
      <w:pPr>
        <w:pStyle w:val="ListParagraph"/>
        <w:numPr>
          <w:ilvl w:val="0"/>
          <w:numId w:val="14"/>
        </w:numPr>
        <w:ind w:left="1080"/>
        <w:jc w:val="both"/>
        <w:rPr>
          <w:b/>
        </w:rPr>
      </w:pPr>
      <w:r>
        <w:rPr>
          <w:b/>
        </w:rPr>
        <w:t>Implikasi Bisnis dan Kebijakan</w:t>
      </w:r>
    </w:p>
    <w:p w14:paraId="297F4FCF" w14:textId="77777777" w:rsidR="005C5E71" w:rsidRDefault="005C5E71" w:rsidP="005C5E71">
      <w:pPr>
        <w:pStyle w:val="ListParagraph"/>
        <w:ind w:left="1080"/>
        <w:jc w:val="both"/>
        <w:rPr>
          <w:bCs/>
        </w:rPr>
      </w:pPr>
      <w:r>
        <w:rPr>
          <w:bCs/>
        </w:rPr>
        <w:t>Hasil segmentasi UMKM dapat digunakan sebagai dasar rekomendasi strategis, antara lain:</w:t>
      </w:r>
    </w:p>
    <w:p w14:paraId="14257711" w14:textId="77777777" w:rsidR="005C5E71" w:rsidRDefault="005C5E71" w:rsidP="005C5E71">
      <w:pPr>
        <w:pStyle w:val="NormalWeb"/>
        <w:numPr>
          <w:ilvl w:val="1"/>
          <w:numId w:val="14"/>
        </w:numPr>
        <w:spacing w:before="0" w:beforeAutospacing="0" w:after="0" w:afterAutospacing="0" w:line="360" w:lineRule="auto"/>
        <w:ind w:left="1440"/>
        <w:jc w:val="both"/>
      </w:pPr>
      <w:r>
        <w:rPr>
          <w:rStyle w:val="Strong"/>
        </w:rPr>
        <w:t>Segmen High Performing &amp; Legal</w:t>
      </w:r>
      <w:r>
        <w:t>: prioritas pembiayaan, perluasan pasar, dan digitalisasi lanjutan.</w:t>
      </w:r>
    </w:p>
    <w:p w14:paraId="7C5589DC" w14:textId="77777777" w:rsidR="005C5E71" w:rsidRDefault="005C5E71" w:rsidP="005C5E71">
      <w:pPr>
        <w:pStyle w:val="NormalWeb"/>
        <w:numPr>
          <w:ilvl w:val="1"/>
          <w:numId w:val="14"/>
        </w:numPr>
        <w:spacing w:before="0" w:beforeAutospacing="0" w:after="0" w:afterAutospacing="0" w:line="360" w:lineRule="auto"/>
        <w:ind w:left="1440"/>
        <w:jc w:val="both"/>
      </w:pPr>
      <w:r>
        <w:rPr>
          <w:rStyle w:val="Strong"/>
        </w:rPr>
        <w:t>Segmen Growing but Informal</w:t>
      </w:r>
      <w:r>
        <w:t>: percepatan legalisasi dan integrasi UMKM ke ekosistem formal.</w:t>
      </w:r>
    </w:p>
    <w:p w14:paraId="7896B015" w14:textId="77777777" w:rsidR="005C5E71" w:rsidRDefault="005C5E71" w:rsidP="005C5E71">
      <w:pPr>
        <w:pStyle w:val="NormalWeb"/>
        <w:numPr>
          <w:ilvl w:val="1"/>
          <w:numId w:val="14"/>
        </w:numPr>
        <w:spacing w:before="0" w:beforeAutospacing="0" w:after="0" w:afterAutospacing="0" w:line="360" w:lineRule="auto"/>
        <w:ind w:left="1440"/>
        <w:jc w:val="both"/>
      </w:pPr>
      <w:r>
        <w:rPr>
          <w:rStyle w:val="Strong"/>
        </w:rPr>
        <w:t>Segmen Low-Performing but Legal</w:t>
      </w:r>
      <w:r>
        <w:t>: pendampingan peningkatan produktivitas dan efisiensi usaha.</w:t>
      </w:r>
    </w:p>
    <w:p w14:paraId="47EE1CE0" w14:textId="77777777" w:rsidR="005C5E71" w:rsidRPr="002A4CFB" w:rsidRDefault="005C5E71" w:rsidP="005C5E71">
      <w:pPr>
        <w:pStyle w:val="NormalWeb"/>
        <w:numPr>
          <w:ilvl w:val="1"/>
          <w:numId w:val="14"/>
        </w:numPr>
        <w:spacing w:before="0" w:beforeAutospacing="0" w:after="0" w:afterAutospacing="0" w:line="360" w:lineRule="auto"/>
        <w:ind w:left="1440"/>
        <w:jc w:val="both"/>
      </w:pPr>
      <w:r>
        <w:rPr>
          <w:rStyle w:val="Strong"/>
        </w:rPr>
        <w:t>Segmen Early Stage</w:t>
      </w:r>
      <w:r>
        <w:t>: program inkubasi, pelatihan dasar, dan mentoring bisnis</w:t>
      </w:r>
    </w:p>
    <w:p w14:paraId="017CB3E7" w14:textId="77777777" w:rsidR="002213BB" w:rsidRDefault="002213BB" w:rsidP="002213BB">
      <w:pPr>
        <w:pStyle w:val="ListParagraph"/>
        <w:tabs>
          <w:tab w:val="left" w:pos="630"/>
        </w:tabs>
        <w:ind w:left="360"/>
        <w:jc w:val="both"/>
        <w:rPr>
          <w:b/>
        </w:rPr>
      </w:pPr>
    </w:p>
    <w:p w14:paraId="117D47EF" w14:textId="0526A188" w:rsidR="00C802E8" w:rsidRDefault="000C2571" w:rsidP="00C802E8">
      <w:pPr>
        <w:pStyle w:val="ListParagraph"/>
        <w:numPr>
          <w:ilvl w:val="0"/>
          <w:numId w:val="7"/>
        </w:numPr>
        <w:tabs>
          <w:tab w:val="left" w:pos="630"/>
        </w:tabs>
        <w:ind w:left="360"/>
        <w:jc w:val="both"/>
        <w:rPr>
          <w:b/>
        </w:rPr>
      </w:pPr>
      <w:r>
        <w:rPr>
          <w:b/>
        </w:rPr>
        <w:t>Business Implications &amp; Recommendations</w:t>
      </w:r>
    </w:p>
    <w:p w14:paraId="0731EB3F" w14:textId="77777777" w:rsidR="006F793A" w:rsidRDefault="006F793A" w:rsidP="006F793A">
      <w:pPr>
        <w:pStyle w:val="ListParagraph"/>
        <w:tabs>
          <w:tab w:val="left" w:pos="630"/>
        </w:tabs>
        <w:ind w:left="360"/>
        <w:jc w:val="both"/>
        <w:rPr>
          <w:bCs/>
        </w:rPr>
      </w:pPr>
      <w:r w:rsidRPr="006F793A">
        <w:rPr>
          <w:bCs/>
        </w:rPr>
        <w:t>Berdasarkan hasil analisis dan segmentasi UMKM, terdapat beberapa implikasi strategis utama sebagai berikut:</w:t>
      </w:r>
    </w:p>
    <w:p w14:paraId="30A85590" w14:textId="77777777" w:rsidR="006F793A" w:rsidRDefault="006F793A" w:rsidP="006F793A">
      <w:pPr>
        <w:pStyle w:val="ListParagraph"/>
        <w:numPr>
          <w:ilvl w:val="0"/>
          <w:numId w:val="14"/>
        </w:numPr>
        <w:ind w:left="720"/>
        <w:jc w:val="both"/>
        <w:rPr>
          <w:bCs/>
        </w:rPr>
      </w:pPr>
      <w:r w:rsidRPr="006F793A">
        <w:rPr>
          <w:bCs/>
        </w:rPr>
        <w:t>Kebijakan berbasis segmentasi diperlukan untuk meningkatkan efektivitas intervensi. UMKM memiliki karakteristik yang heterogen, sehingga program pembinaan, pembiayaan, dan pengembangan perlu disesuaikan dengan tingkat legalitas dan skala omset masing-masing segmen.</w:t>
      </w:r>
    </w:p>
    <w:p w14:paraId="36B11639" w14:textId="77777777" w:rsidR="006F793A" w:rsidRDefault="006F793A" w:rsidP="006F793A">
      <w:pPr>
        <w:pStyle w:val="ListParagraph"/>
        <w:numPr>
          <w:ilvl w:val="0"/>
          <w:numId w:val="14"/>
        </w:numPr>
        <w:ind w:left="720"/>
        <w:jc w:val="both"/>
        <w:rPr>
          <w:bCs/>
        </w:rPr>
      </w:pPr>
      <w:r w:rsidRPr="006F793A">
        <w:rPr>
          <w:bCs/>
        </w:rPr>
        <w:t>Legalisasi dan integrasi UMKM informal berperforma tinggi merupakan peluang strategis. Percepatan formalitas usaha dapat memperluas akses pembiayaan, meningkatkan kontribusi ekonomi formal, serta memperkuat ekosistem UMKM secara keseluruhan.</w:t>
      </w:r>
    </w:p>
    <w:p w14:paraId="390C89FF" w14:textId="77777777" w:rsidR="006F793A" w:rsidRDefault="006F793A" w:rsidP="006F793A">
      <w:pPr>
        <w:pStyle w:val="ListParagraph"/>
        <w:numPr>
          <w:ilvl w:val="0"/>
          <w:numId w:val="14"/>
        </w:numPr>
        <w:ind w:left="720"/>
        <w:jc w:val="both"/>
        <w:rPr>
          <w:bCs/>
        </w:rPr>
      </w:pPr>
      <w:r w:rsidRPr="006F793A">
        <w:rPr>
          <w:bCs/>
        </w:rPr>
        <w:lastRenderedPageBreak/>
        <w:t>Penguatan kapasitas operasional dan produktivitas tenaga kerja menjadi prioritas utama. Temuan bahwa tenaga kerja memiliki korelasi tertinggi dengan omset menunjukkan bahwa peningkatan kompetensi, efisiensi, dan manajemen usaha berpotensi memberikan dampak lebih signifikan dibanding sekadar penambahan aset.</w:t>
      </w:r>
    </w:p>
    <w:p w14:paraId="0D2BAA7C" w14:textId="79F14C64" w:rsidR="000C2571" w:rsidRDefault="006F793A" w:rsidP="006F793A">
      <w:pPr>
        <w:pStyle w:val="ListParagraph"/>
        <w:numPr>
          <w:ilvl w:val="0"/>
          <w:numId w:val="14"/>
        </w:numPr>
        <w:ind w:left="720"/>
        <w:jc w:val="both"/>
        <w:rPr>
          <w:bCs/>
        </w:rPr>
      </w:pPr>
      <w:r w:rsidRPr="006F793A">
        <w:rPr>
          <w:bCs/>
        </w:rPr>
        <w:t>Pendekatan bertahap diperlukan bagi UMKM tahap awal. Program inkubasi, pelatihan dasar kewirausahaan, dan mentoring bisnis menjadi fondasi sebelum diarahkan ke ekspansi dan akses pembiayaan formal.</w:t>
      </w:r>
    </w:p>
    <w:p w14:paraId="517358BD" w14:textId="77777777" w:rsidR="006F793A" w:rsidRPr="006F793A" w:rsidRDefault="006F793A" w:rsidP="006F793A">
      <w:pPr>
        <w:pStyle w:val="ListParagraph"/>
        <w:jc w:val="both"/>
        <w:rPr>
          <w:bCs/>
        </w:rPr>
      </w:pPr>
    </w:p>
    <w:p w14:paraId="0F60DFAC" w14:textId="4BF00956" w:rsidR="00C802E8" w:rsidRDefault="005804A8" w:rsidP="00C802E8">
      <w:pPr>
        <w:pStyle w:val="ListParagraph"/>
        <w:numPr>
          <w:ilvl w:val="0"/>
          <w:numId w:val="7"/>
        </w:numPr>
        <w:tabs>
          <w:tab w:val="left" w:pos="630"/>
        </w:tabs>
        <w:ind w:left="360"/>
        <w:jc w:val="both"/>
        <w:rPr>
          <w:b/>
        </w:rPr>
      </w:pPr>
      <w:r>
        <w:rPr>
          <w:b/>
        </w:rPr>
        <w:t>Conclusion</w:t>
      </w:r>
    </w:p>
    <w:p w14:paraId="6BC6D8E7" w14:textId="77777777" w:rsidR="004F2D99" w:rsidRPr="004F2D99" w:rsidRDefault="004F2D99" w:rsidP="004F2D99">
      <w:pPr>
        <w:pStyle w:val="ListParagraph"/>
        <w:tabs>
          <w:tab w:val="left" w:pos="630"/>
        </w:tabs>
        <w:ind w:left="360"/>
        <w:jc w:val="both"/>
        <w:rPr>
          <w:bCs/>
        </w:rPr>
      </w:pPr>
      <w:r w:rsidRPr="004F2D99">
        <w:rPr>
          <w:bCs/>
        </w:rPr>
        <w:t>Analisis ini memberikan gambaran mengenai karakteristik UMKM serta faktor-faktor yang berkaitan dengan performa usaha. Hasil menunjukkan bahwa tenaga kerja memiliki hubungan yang lebih kuat terhadap omset dibandingkan aset, sehingga kapasitas operasional dan produktivitas menjadi faktor yang penting dalam mendorong kinerja usaha.</w:t>
      </w:r>
    </w:p>
    <w:p w14:paraId="467C0DBA" w14:textId="77777777" w:rsidR="004F2D99" w:rsidRPr="004F2D99" w:rsidRDefault="004F2D99" w:rsidP="004F2D99">
      <w:pPr>
        <w:pStyle w:val="ListParagraph"/>
        <w:tabs>
          <w:tab w:val="left" w:pos="630"/>
        </w:tabs>
        <w:ind w:left="360"/>
        <w:jc w:val="both"/>
        <w:rPr>
          <w:bCs/>
        </w:rPr>
      </w:pPr>
    </w:p>
    <w:p w14:paraId="53824691" w14:textId="2027837F" w:rsidR="005804A8" w:rsidRDefault="004F2D99" w:rsidP="004F2D99">
      <w:pPr>
        <w:pStyle w:val="ListParagraph"/>
        <w:tabs>
          <w:tab w:val="left" w:pos="630"/>
        </w:tabs>
        <w:ind w:left="360"/>
        <w:jc w:val="both"/>
        <w:rPr>
          <w:bCs/>
        </w:rPr>
      </w:pPr>
      <w:r w:rsidRPr="004F2D99">
        <w:rPr>
          <w:bCs/>
        </w:rPr>
        <w:t>Melalui segmentasi berbasis omset dan legalitas, UMKM terbagi ke dalam kelompok dengan kebutuhan intervensi yang berbeda, menegaskan pentingnya pendekatan kebijakan yang lebih terarah dan berbasis data. Temuan dari EDA ini dapat menjadi dasar untuk analisis lanjutan, seperti pemodelan prediktif maupun evaluasi kebijakan pengembangan UMKM.</w:t>
      </w:r>
    </w:p>
    <w:p w14:paraId="015792F6" w14:textId="77777777" w:rsidR="004F2D99" w:rsidRPr="004F2D99" w:rsidRDefault="004F2D99" w:rsidP="004F2D99">
      <w:pPr>
        <w:pStyle w:val="ListParagraph"/>
        <w:tabs>
          <w:tab w:val="left" w:pos="630"/>
        </w:tabs>
        <w:ind w:left="360"/>
        <w:jc w:val="both"/>
        <w:rPr>
          <w:bCs/>
        </w:rPr>
      </w:pPr>
    </w:p>
    <w:p w14:paraId="0DA4C3B0" w14:textId="47E32C0F" w:rsidR="00C802E8" w:rsidRDefault="004F2D99" w:rsidP="00C802E8">
      <w:pPr>
        <w:pStyle w:val="ListParagraph"/>
        <w:numPr>
          <w:ilvl w:val="0"/>
          <w:numId w:val="7"/>
        </w:numPr>
        <w:tabs>
          <w:tab w:val="left" w:pos="630"/>
        </w:tabs>
        <w:ind w:left="360"/>
        <w:jc w:val="both"/>
        <w:rPr>
          <w:b/>
        </w:rPr>
      </w:pPr>
      <w:r>
        <w:rPr>
          <w:b/>
        </w:rPr>
        <w:t>Limitations &amp; Suggestions</w:t>
      </w:r>
    </w:p>
    <w:p w14:paraId="4D995992" w14:textId="60EA09D3" w:rsidR="0033339A" w:rsidRDefault="0033339A" w:rsidP="0033339A">
      <w:pPr>
        <w:pStyle w:val="ListParagraph"/>
        <w:numPr>
          <w:ilvl w:val="0"/>
          <w:numId w:val="14"/>
        </w:numPr>
        <w:ind w:left="720"/>
        <w:jc w:val="both"/>
        <w:rPr>
          <w:b/>
        </w:rPr>
      </w:pPr>
      <w:r>
        <w:rPr>
          <w:b/>
        </w:rPr>
        <w:t>Limitations</w:t>
      </w:r>
    </w:p>
    <w:p w14:paraId="456A72C7" w14:textId="77777777" w:rsidR="0033339A" w:rsidRPr="0033339A" w:rsidRDefault="0033339A" w:rsidP="0033339A">
      <w:pPr>
        <w:pStyle w:val="NormalWeb"/>
        <w:numPr>
          <w:ilvl w:val="1"/>
          <w:numId w:val="14"/>
        </w:numPr>
        <w:spacing w:before="0" w:beforeAutospacing="0" w:after="0" w:afterAutospacing="0" w:line="360" w:lineRule="auto"/>
        <w:ind w:left="1080"/>
        <w:jc w:val="both"/>
      </w:pPr>
      <w:r w:rsidRPr="0033339A">
        <w:t>Analisis bersifat eksploratif (EDA) sehingga tidak menguji hubungan kausal antar variabel.</w:t>
      </w:r>
    </w:p>
    <w:p w14:paraId="7547D777" w14:textId="4804348D" w:rsidR="0033339A" w:rsidRPr="0033339A" w:rsidRDefault="0033339A" w:rsidP="0033339A">
      <w:pPr>
        <w:pStyle w:val="NormalWeb"/>
        <w:numPr>
          <w:ilvl w:val="1"/>
          <w:numId w:val="14"/>
        </w:numPr>
        <w:spacing w:before="0" w:beforeAutospacing="0" w:after="0" w:afterAutospacing="0" w:line="360" w:lineRule="auto"/>
        <w:ind w:left="1080"/>
        <w:jc w:val="both"/>
      </w:pPr>
      <w:r w:rsidRPr="0033339A">
        <w:t>Variabel yang digunakan terbatas pada data yang tersedia dan belum mencakup faktor eksternal seperti lokasi, kondisi pasar, maupun tingkat persaingan.</w:t>
      </w:r>
    </w:p>
    <w:p w14:paraId="2BE9B51F" w14:textId="2D2FA248" w:rsidR="004F2D99" w:rsidRDefault="0033339A" w:rsidP="0033339A">
      <w:pPr>
        <w:pStyle w:val="NormalWeb"/>
        <w:numPr>
          <w:ilvl w:val="1"/>
          <w:numId w:val="14"/>
        </w:numPr>
        <w:spacing w:before="0" w:beforeAutospacing="0" w:after="0" w:afterAutospacing="0" w:line="360" w:lineRule="auto"/>
        <w:ind w:left="1080"/>
        <w:jc w:val="both"/>
      </w:pPr>
      <w:r w:rsidRPr="0033339A">
        <w:t>Segmentasi dilakukan secara rule-based berbasis median, sehingga belum mempertimbangkan pendekatan statistik atau machine learning yang lebih dinamis.</w:t>
      </w:r>
    </w:p>
    <w:p w14:paraId="5580BF62" w14:textId="5DAE075B" w:rsidR="00666FD2" w:rsidRDefault="00666FD2" w:rsidP="00666FD2">
      <w:pPr>
        <w:pStyle w:val="ListParagraph"/>
        <w:numPr>
          <w:ilvl w:val="0"/>
          <w:numId w:val="14"/>
        </w:numPr>
        <w:ind w:left="720"/>
        <w:jc w:val="both"/>
        <w:rPr>
          <w:b/>
        </w:rPr>
      </w:pPr>
      <w:r>
        <w:rPr>
          <w:b/>
        </w:rPr>
        <w:t>Suggestions</w:t>
      </w:r>
    </w:p>
    <w:p w14:paraId="473B03E5" w14:textId="7FFD428D" w:rsidR="00666FD2" w:rsidRPr="0033339A" w:rsidRDefault="00666FD2" w:rsidP="00666FD2">
      <w:pPr>
        <w:pStyle w:val="NormalWeb"/>
        <w:numPr>
          <w:ilvl w:val="1"/>
          <w:numId w:val="14"/>
        </w:numPr>
        <w:spacing w:before="0" w:beforeAutospacing="0" w:after="0" w:afterAutospacing="0" w:line="360" w:lineRule="auto"/>
        <w:ind w:left="1080"/>
        <w:jc w:val="both"/>
      </w:pPr>
      <w:r>
        <w:t>P</w:t>
      </w:r>
      <w:r w:rsidRPr="00666FD2">
        <w:t xml:space="preserve">enelitian selanjutnya dapat menggunakan metode inferensial atau pemodelan prediktif untuk menguji faktor-faktor yang secara signifikan memengaruhi performa </w:t>
      </w:r>
      <w:r>
        <w:t xml:space="preserve">dari </w:t>
      </w:r>
      <w:r w:rsidRPr="00666FD2">
        <w:t>UMKM</w:t>
      </w:r>
      <w:r w:rsidRPr="0033339A">
        <w:t>.</w:t>
      </w:r>
    </w:p>
    <w:p w14:paraId="3E11343E" w14:textId="73E88C74" w:rsidR="00666FD2" w:rsidRPr="0033339A" w:rsidRDefault="00666FD2" w:rsidP="00666FD2">
      <w:pPr>
        <w:pStyle w:val="NormalWeb"/>
        <w:numPr>
          <w:ilvl w:val="1"/>
          <w:numId w:val="14"/>
        </w:numPr>
        <w:spacing w:before="0" w:beforeAutospacing="0" w:after="0" w:afterAutospacing="0" w:line="360" w:lineRule="auto"/>
        <w:ind w:left="1080"/>
        <w:jc w:val="both"/>
      </w:pPr>
      <w:r w:rsidRPr="00666FD2">
        <w:lastRenderedPageBreak/>
        <w:t>Penambahan variabel eksternal (geografis, akses pasar, digitalisasi, dll.) dapat meningkatkan kedalaman analisis.</w:t>
      </w:r>
    </w:p>
    <w:p w14:paraId="4561D6F8" w14:textId="5A00BF91" w:rsidR="00666FD2" w:rsidRDefault="00666FD2" w:rsidP="00666FD2">
      <w:pPr>
        <w:pStyle w:val="NormalWeb"/>
        <w:numPr>
          <w:ilvl w:val="1"/>
          <w:numId w:val="14"/>
        </w:numPr>
        <w:spacing w:before="0" w:beforeAutospacing="0" w:after="0" w:afterAutospacing="0" w:line="360" w:lineRule="auto"/>
        <w:ind w:left="1080"/>
        <w:jc w:val="both"/>
      </w:pPr>
      <w:r>
        <w:t>P</w:t>
      </w:r>
      <w:r w:rsidRPr="00666FD2">
        <w:t>enggunaan teknik clustering atau segmentation berbasis data-driven dapat memberikan insight yang lebih granular.</w:t>
      </w:r>
    </w:p>
    <w:p w14:paraId="54B0ED0D" w14:textId="77777777" w:rsidR="00666FD2" w:rsidRPr="0033339A" w:rsidRDefault="00666FD2" w:rsidP="00666FD2">
      <w:pPr>
        <w:pStyle w:val="NormalWeb"/>
        <w:spacing w:before="0" w:beforeAutospacing="0" w:after="0" w:afterAutospacing="0" w:line="360" w:lineRule="auto"/>
        <w:ind w:left="1080"/>
        <w:jc w:val="both"/>
      </w:pPr>
    </w:p>
    <w:p w14:paraId="7FA0827F" w14:textId="6F7CFFE4" w:rsidR="00891E12" w:rsidRDefault="00C802E8" w:rsidP="00C802E8">
      <w:pPr>
        <w:pStyle w:val="ListParagraph"/>
        <w:numPr>
          <w:ilvl w:val="0"/>
          <w:numId w:val="7"/>
        </w:numPr>
        <w:tabs>
          <w:tab w:val="left" w:pos="630"/>
        </w:tabs>
        <w:ind w:left="360"/>
        <w:jc w:val="both"/>
        <w:rPr>
          <w:b/>
        </w:rPr>
      </w:pPr>
      <w:r>
        <w:rPr>
          <w:b/>
        </w:rPr>
        <w:t>A</w:t>
      </w:r>
      <w:r w:rsidR="00FE3C81">
        <w:rPr>
          <w:b/>
        </w:rPr>
        <w:t>ppendix</w:t>
      </w:r>
    </w:p>
    <w:p w14:paraId="0BB254D6" w14:textId="6AAA7468" w:rsidR="00FE3C81" w:rsidRDefault="001E0B1A" w:rsidP="001E0B1A">
      <w:pPr>
        <w:pStyle w:val="ListParagraph"/>
        <w:numPr>
          <w:ilvl w:val="0"/>
          <w:numId w:val="28"/>
        </w:numPr>
        <w:ind w:left="720"/>
        <w:jc w:val="both"/>
        <w:rPr>
          <w:b/>
        </w:rPr>
      </w:pPr>
      <w:r>
        <w:rPr>
          <w:b/>
        </w:rPr>
        <w:t>Data Dictionary</w:t>
      </w:r>
    </w:p>
    <w:p w14:paraId="54545F6D" w14:textId="54C64110" w:rsidR="001E0B1A" w:rsidRDefault="001E0B1A" w:rsidP="001E0B1A">
      <w:pPr>
        <w:pStyle w:val="ListParagraph"/>
        <w:numPr>
          <w:ilvl w:val="0"/>
          <w:numId w:val="28"/>
        </w:numPr>
        <w:ind w:left="720"/>
        <w:jc w:val="both"/>
        <w:rPr>
          <w:b/>
        </w:rPr>
      </w:pPr>
      <w:r>
        <w:rPr>
          <w:b/>
        </w:rPr>
        <w:t>Data Cleaning Log</w:t>
      </w:r>
    </w:p>
    <w:p w14:paraId="21257388" w14:textId="25F845F1" w:rsidR="001E0B1A" w:rsidRDefault="001E0B1A" w:rsidP="001E0B1A">
      <w:pPr>
        <w:pStyle w:val="ListParagraph"/>
        <w:numPr>
          <w:ilvl w:val="0"/>
          <w:numId w:val="28"/>
        </w:numPr>
        <w:ind w:left="720"/>
        <w:jc w:val="both"/>
        <w:rPr>
          <w:b/>
        </w:rPr>
      </w:pPr>
      <w:r>
        <w:rPr>
          <w:b/>
        </w:rPr>
        <w:t>Segmentation Rules</w:t>
      </w:r>
    </w:p>
    <w:p w14:paraId="55B0FE89" w14:textId="3EBCDE4E" w:rsidR="001E0B1A" w:rsidRDefault="001E0B1A" w:rsidP="001E0B1A">
      <w:pPr>
        <w:pStyle w:val="ListParagraph"/>
        <w:numPr>
          <w:ilvl w:val="0"/>
          <w:numId w:val="28"/>
        </w:numPr>
        <w:ind w:left="720"/>
        <w:jc w:val="both"/>
        <w:rPr>
          <w:b/>
        </w:rPr>
      </w:pPr>
      <w:r>
        <w:rPr>
          <w:b/>
        </w:rPr>
        <w:t>Additional EDA Tables &amp; Charts</w:t>
      </w:r>
    </w:p>
    <w:p w14:paraId="6C9B7527" w14:textId="6352520D" w:rsidR="001E0B1A" w:rsidRDefault="001E0B1A" w:rsidP="001E0B1A">
      <w:pPr>
        <w:pStyle w:val="ListParagraph"/>
        <w:numPr>
          <w:ilvl w:val="0"/>
          <w:numId w:val="28"/>
        </w:numPr>
        <w:ind w:left="720"/>
        <w:jc w:val="both"/>
        <w:rPr>
          <w:b/>
        </w:rPr>
      </w:pPr>
      <w:r>
        <w:rPr>
          <w:b/>
        </w:rPr>
        <w:t>Assumptions &amp; Analytical Decisions</w:t>
      </w:r>
    </w:p>
    <w:p w14:paraId="15A2D9B3" w14:textId="5F9B372F" w:rsidR="001E0B1A" w:rsidRDefault="001E0B1A" w:rsidP="001E0B1A">
      <w:pPr>
        <w:pStyle w:val="ListParagraph"/>
        <w:numPr>
          <w:ilvl w:val="0"/>
          <w:numId w:val="28"/>
        </w:numPr>
        <w:ind w:left="720"/>
        <w:jc w:val="both"/>
        <w:rPr>
          <w:b/>
        </w:rPr>
      </w:pPr>
      <w:r>
        <w:rPr>
          <w:b/>
        </w:rPr>
        <w:t>Notebook</w:t>
      </w:r>
    </w:p>
    <w:p w14:paraId="70DC6A4C" w14:textId="77777777" w:rsidR="00891E12" w:rsidRDefault="00891E12">
      <w:pPr>
        <w:rPr>
          <w:b/>
        </w:rPr>
      </w:pPr>
      <w:r>
        <w:rPr>
          <w:b/>
        </w:rPr>
        <w:br w:type="page"/>
      </w:r>
    </w:p>
    <w:p w14:paraId="1A55DD19" w14:textId="4828F600" w:rsidR="00891E12" w:rsidRDefault="005B240A" w:rsidP="005B240A">
      <w:pPr>
        <w:tabs>
          <w:tab w:val="left" w:pos="630"/>
        </w:tabs>
        <w:jc w:val="center"/>
        <w:rPr>
          <w:b/>
          <w:bCs/>
        </w:rPr>
      </w:pPr>
      <w:r w:rsidRPr="005B240A">
        <w:rPr>
          <w:b/>
          <w:bCs/>
        </w:rPr>
        <w:lastRenderedPageBreak/>
        <w:t>Tambahan</w:t>
      </w:r>
    </w:p>
    <w:p w14:paraId="709DAC39" w14:textId="77777777" w:rsidR="00FE08C5" w:rsidRPr="005B240A" w:rsidRDefault="00FE08C5" w:rsidP="005B240A">
      <w:pPr>
        <w:tabs>
          <w:tab w:val="left" w:pos="630"/>
        </w:tabs>
        <w:jc w:val="center"/>
        <w:rPr>
          <w:b/>
          <w:bCs/>
        </w:rPr>
      </w:pPr>
    </w:p>
    <w:p w14:paraId="29C0BD83" w14:textId="73D76F20" w:rsidR="00891E12" w:rsidRPr="00891E12" w:rsidRDefault="00891E12" w:rsidP="00891E12">
      <w:pPr>
        <w:pStyle w:val="ListParagraph"/>
        <w:tabs>
          <w:tab w:val="left" w:pos="630"/>
        </w:tabs>
        <w:ind w:left="360"/>
        <w:jc w:val="both"/>
        <w:rPr>
          <w:b/>
          <w:bCs/>
        </w:rPr>
      </w:pPr>
      <w:r w:rsidRPr="00891E12">
        <w:rPr>
          <w:b/>
          <w:bCs/>
        </w:rPr>
        <w:t>10. Appendix – Penjelasan Tiap Bagian</w:t>
      </w:r>
    </w:p>
    <w:p w14:paraId="62330BDA" w14:textId="77777777" w:rsidR="00891E12" w:rsidRPr="00891E12" w:rsidRDefault="00891E12" w:rsidP="00891E12">
      <w:pPr>
        <w:pStyle w:val="ListParagraph"/>
        <w:tabs>
          <w:tab w:val="left" w:pos="630"/>
        </w:tabs>
        <w:ind w:left="360"/>
        <w:jc w:val="both"/>
        <w:rPr>
          <w:b/>
        </w:rPr>
      </w:pPr>
      <w:r w:rsidRPr="00891E12">
        <w:rPr>
          <w:b/>
        </w:rPr>
        <w:pict w14:anchorId="7F3F0486">
          <v:rect id="_x0000_i1079" style="width:0;height:1.5pt" o:hralign="center" o:hrstd="t" o:hr="t" fillcolor="#a0a0a0" stroked="f"/>
        </w:pict>
      </w:r>
    </w:p>
    <w:p w14:paraId="5B5A8C0D" w14:textId="77777777" w:rsidR="00891E12" w:rsidRPr="00891E12" w:rsidRDefault="00891E12" w:rsidP="00891E12">
      <w:pPr>
        <w:pStyle w:val="ListParagraph"/>
        <w:tabs>
          <w:tab w:val="left" w:pos="630"/>
        </w:tabs>
        <w:ind w:left="360"/>
        <w:jc w:val="both"/>
        <w:rPr>
          <w:b/>
          <w:bCs/>
        </w:rPr>
      </w:pPr>
      <w:r w:rsidRPr="00891E12">
        <w:rPr>
          <w:b/>
          <w:bCs/>
        </w:rPr>
        <w:t>a. Data Dictionary</w:t>
      </w:r>
    </w:p>
    <w:p w14:paraId="3BBBB11B"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Tujuan</w:t>
      </w:r>
    </w:p>
    <w:p w14:paraId="2A861F3E" w14:textId="77777777" w:rsidR="00891E12" w:rsidRPr="00891E12" w:rsidRDefault="00891E12" w:rsidP="00891E12">
      <w:pPr>
        <w:pStyle w:val="ListParagraph"/>
        <w:tabs>
          <w:tab w:val="left" w:pos="630"/>
        </w:tabs>
        <w:ind w:left="360"/>
        <w:jc w:val="both"/>
        <w:rPr>
          <w:b/>
        </w:rPr>
      </w:pPr>
      <w:r w:rsidRPr="00891E12">
        <w:rPr>
          <w:b/>
        </w:rPr>
        <w:t>Menjelaskan arti setiap variabel dalam dataset agar pembaca memahami konteks data.</w:t>
      </w:r>
    </w:p>
    <w:p w14:paraId="76695D78"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Isi</w:t>
      </w:r>
    </w:p>
    <w:p w14:paraId="4333BD87" w14:textId="77777777" w:rsidR="00891E12" w:rsidRPr="00891E12" w:rsidRDefault="00891E12" w:rsidP="00891E12">
      <w:pPr>
        <w:pStyle w:val="ListParagraph"/>
        <w:tabs>
          <w:tab w:val="left" w:pos="630"/>
        </w:tabs>
        <w:ind w:left="360"/>
        <w:jc w:val="both"/>
        <w:rPr>
          <w:b/>
        </w:rPr>
      </w:pPr>
      <w:r w:rsidRPr="00891E12">
        <w:rPr>
          <w:b/>
        </w:rPr>
        <w:t>Untuk setiap variabel:</w:t>
      </w:r>
    </w:p>
    <w:p w14:paraId="32FAC47A" w14:textId="77777777" w:rsidR="00891E12" w:rsidRPr="00891E12" w:rsidRDefault="00891E12" w:rsidP="00891E12">
      <w:pPr>
        <w:pStyle w:val="ListParagraph"/>
        <w:numPr>
          <w:ilvl w:val="0"/>
          <w:numId w:val="17"/>
        </w:numPr>
        <w:tabs>
          <w:tab w:val="left" w:pos="630"/>
        </w:tabs>
        <w:jc w:val="both"/>
        <w:rPr>
          <w:b/>
        </w:rPr>
      </w:pPr>
      <w:r w:rsidRPr="00891E12">
        <w:rPr>
          <w:b/>
        </w:rPr>
        <w:t>Nama variabel</w:t>
      </w:r>
    </w:p>
    <w:p w14:paraId="59504D64" w14:textId="77777777" w:rsidR="00891E12" w:rsidRPr="00891E12" w:rsidRDefault="00891E12" w:rsidP="00891E12">
      <w:pPr>
        <w:pStyle w:val="ListParagraph"/>
        <w:numPr>
          <w:ilvl w:val="0"/>
          <w:numId w:val="17"/>
        </w:numPr>
        <w:tabs>
          <w:tab w:val="left" w:pos="630"/>
        </w:tabs>
        <w:jc w:val="both"/>
        <w:rPr>
          <w:b/>
        </w:rPr>
      </w:pPr>
      <w:r w:rsidRPr="00891E12">
        <w:rPr>
          <w:b/>
        </w:rPr>
        <w:t>Tipe data</w:t>
      </w:r>
    </w:p>
    <w:p w14:paraId="78B5E3B2" w14:textId="77777777" w:rsidR="00891E12" w:rsidRPr="00891E12" w:rsidRDefault="00891E12" w:rsidP="00891E12">
      <w:pPr>
        <w:pStyle w:val="ListParagraph"/>
        <w:numPr>
          <w:ilvl w:val="0"/>
          <w:numId w:val="17"/>
        </w:numPr>
        <w:tabs>
          <w:tab w:val="left" w:pos="630"/>
        </w:tabs>
        <w:jc w:val="both"/>
        <w:rPr>
          <w:b/>
        </w:rPr>
      </w:pPr>
      <w:r w:rsidRPr="00891E12">
        <w:rPr>
          <w:b/>
        </w:rPr>
        <w:t>Deskripsi</w:t>
      </w:r>
    </w:p>
    <w:p w14:paraId="74ED12DB" w14:textId="77777777" w:rsidR="00891E12" w:rsidRPr="00891E12" w:rsidRDefault="00891E12" w:rsidP="00891E12">
      <w:pPr>
        <w:pStyle w:val="ListParagraph"/>
        <w:numPr>
          <w:ilvl w:val="0"/>
          <w:numId w:val="17"/>
        </w:numPr>
        <w:tabs>
          <w:tab w:val="left" w:pos="630"/>
        </w:tabs>
        <w:jc w:val="both"/>
        <w:rPr>
          <w:b/>
        </w:rPr>
      </w:pPr>
      <w:r w:rsidRPr="00891E12">
        <w:rPr>
          <w:b/>
        </w:rPr>
        <w:t>Satuan (jika numerik)</w:t>
      </w:r>
    </w:p>
    <w:p w14:paraId="45F94AAD" w14:textId="77777777" w:rsidR="00891E12" w:rsidRPr="00891E12" w:rsidRDefault="00891E12" w:rsidP="00891E12">
      <w:pPr>
        <w:pStyle w:val="ListParagraph"/>
        <w:numPr>
          <w:ilvl w:val="0"/>
          <w:numId w:val="17"/>
        </w:numPr>
        <w:tabs>
          <w:tab w:val="left" w:pos="630"/>
        </w:tabs>
        <w:jc w:val="both"/>
        <w:rPr>
          <w:b/>
        </w:rPr>
      </w:pPr>
      <w:r w:rsidRPr="00891E12">
        <w:rPr>
          <w:b/>
        </w:rPr>
        <w:t>Nilai kategori (jika kategorikal)</w:t>
      </w:r>
    </w:p>
    <w:p w14:paraId="07B2B714"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Bentuk Penyajian</w:t>
      </w:r>
    </w:p>
    <w:p w14:paraId="6E2620C7" w14:textId="77777777" w:rsidR="00891E12" w:rsidRPr="00891E12" w:rsidRDefault="00891E12" w:rsidP="00891E12">
      <w:pPr>
        <w:pStyle w:val="ListParagraph"/>
        <w:tabs>
          <w:tab w:val="left" w:pos="630"/>
        </w:tabs>
        <w:ind w:left="360"/>
        <w:jc w:val="both"/>
        <w:rPr>
          <w:b/>
        </w:rPr>
      </w:pPr>
      <w:r w:rsidRPr="00891E12">
        <w:rPr>
          <w:b/>
        </w:rPr>
        <w:t xml:space="preserve">Biasanya dalam bentuk </w:t>
      </w:r>
      <w:r w:rsidRPr="00891E12">
        <w:rPr>
          <w:b/>
          <w:bCs/>
        </w:rPr>
        <w:t>tabel</w:t>
      </w:r>
      <w:r w:rsidRPr="00891E12">
        <w:rPr>
          <w:b/>
        </w:rPr>
        <w:t>.</w:t>
      </w:r>
    </w:p>
    <w:p w14:paraId="47C45A12" w14:textId="77777777" w:rsidR="00891E12" w:rsidRPr="00891E12" w:rsidRDefault="00891E12" w:rsidP="00891E12">
      <w:pPr>
        <w:pStyle w:val="ListParagraph"/>
        <w:tabs>
          <w:tab w:val="left" w:pos="630"/>
        </w:tabs>
        <w:ind w:left="360"/>
        <w:jc w:val="both"/>
        <w:rPr>
          <w:b/>
        </w:rPr>
      </w:pPr>
      <w:r w:rsidRPr="00891E12">
        <w:rPr>
          <w:b/>
        </w:rPr>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647"/>
        <w:gridCol w:w="2975"/>
        <w:gridCol w:w="2829"/>
      </w:tblGrid>
      <w:tr w:rsidR="00891E12" w:rsidRPr="00891E12" w14:paraId="7808DC72" w14:textId="77777777">
        <w:trPr>
          <w:tblHeader/>
          <w:tblCellSpacing w:w="15" w:type="dxa"/>
        </w:trPr>
        <w:tc>
          <w:tcPr>
            <w:tcW w:w="0" w:type="auto"/>
            <w:vAlign w:val="center"/>
            <w:hideMark/>
          </w:tcPr>
          <w:p w14:paraId="52C02E0B" w14:textId="77777777" w:rsidR="00891E12" w:rsidRPr="00891E12" w:rsidRDefault="00891E12" w:rsidP="00891E12">
            <w:pPr>
              <w:pStyle w:val="ListParagraph"/>
              <w:tabs>
                <w:tab w:val="left" w:pos="630"/>
              </w:tabs>
              <w:ind w:left="360"/>
              <w:jc w:val="both"/>
              <w:rPr>
                <w:b/>
                <w:bCs/>
              </w:rPr>
            </w:pPr>
            <w:r w:rsidRPr="00891E12">
              <w:rPr>
                <w:b/>
                <w:bCs/>
              </w:rPr>
              <w:t>Nama Variabel</w:t>
            </w:r>
          </w:p>
        </w:tc>
        <w:tc>
          <w:tcPr>
            <w:tcW w:w="0" w:type="auto"/>
            <w:vAlign w:val="center"/>
            <w:hideMark/>
          </w:tcPr>
          <w:p w14:paraId="31B33D1B" w14:textId="77777777" w:rsidR="00891E12" w:rsidRPr="00891E12" w:rsidRDefault="00891E12" w:rsidP="00891E12">
            <w:pPr>
              <w:pStyle w:val="ListParagraph"/>
              <w:tabs>
                <w:tab w:val="left" w:pos="630"/>
              </w:tabs>
              <w:ind w:left="360"/>
              <w:jc w:val="both"/>
              <w:rPr>
                <w:b/>
                <w:bCs/>
              </w:rPr>
            </w:pPr>
            <w:r w:rsidRPr="00891E12">
              <w:rPr>
                <w:b/>
                <w:bCs/>
              </w:rPr>
              <w:t>Tipe Data</w:t>
            </w:r>
          </w:p>
        </w:tc>
        <w:tc>
          <w:tcPr>
            <w:tcW w:w="0" w:type="auto"/>
            <w:vAlign w:val="center"/>
            <w:hideMark/>
          </w:tcPr>
          <w:p w14:paraId="443BF7DF" w14:textId="77777777" w:rsidR="00891E12" w:rsidRPr="00891E12" w:rsidRDefault="00891E12" w:rsidP="00891E12">
            <w:pPr>
              <w:pStyle w:val="ListParagraph"/>
              <w:tabs>
                <w:tab w:val="left" w:pos="630"/>
              </w:tabs>
              <w:ind w:left="360"/>
              <w:jc w:val="both"/>
              <w:rPr>
                <w:b/>
                <w:bCs/>
              </w:rPr>
            </w:pPr>
            <w:r w:rsidRPr="00891E12">
              <w:rPr>
                <w:b/>
                <w:bCs/>
              </w:rPr>
              <w:t>Deskripsi</w:t>
            </w:r>
          </w:p>
        </w:tc>
        <w:tc>
          <w:tcPr>
            <w:tcW w:w="0" w:type="auto"/>
            <w:vAlign w:val="center"/>
            <w:hideMark/>
          </w:tcPr>
          <w:p w14:paraId="4BA0EF4B" w14:textId="77777777" w:rsidR="00891E12" w:rsidRPr="00891E12" w:rsidRDefault="00891E12" w:rsidP="00891E12">
            <w:pPr>
              <w:pStyle w:val="ListParagraph"/>
              <w:tabs>
                <w:tab w:val="left" w:pos="630"/>
              </w:tabs>
              <w:ind w:left="360"/>
              <w:jc w:val="both"/>
              <w:rPr>
                <w:b/>
                <w:bCs/>
              </w:rPr>
            </w:pPr>
            <w:r w:rsidRPr="00891E12">
              <w:rPr>
                <w:b/>
                <w:bCs/>
              </w:rPr>
              <w:t>Satuan/Kategori</w:t>
            </w:r>
          </w:p>
        </w:tc>
      </w:tr>
      <w:tr w:rsidR="00891E12" w:rsidRPr="00891E12" w14:paraId="41C54266" w14:textId="77777777">
        <w:trPr>
          <w:tblCellSpacing w:w="15" w:type="dxa"/>
        </w:trPr>
        <w:tc>
          <w:tcPr>
            <w:tcW w:w="0" w:type="auto"/>
            <w:vAlign w:val="center"/>
            <w:hideMark/>
          </w:tcPr>
          <w:p w14:paraId="06FDF735" w14:textId="77777777" w:rsidR="00891E12" w:rsidRPr="00891E12" w:rsidRDefault="00891E12" w:rsidP="00891E12">
            <w:pPr>
              <w:pStyle w:val="ListParagraph"/>
              <w:tabs>
                <w:tab w:val="left" w:pos="630"/>
              </w:tabs>
              <w:ind w:left="360"/>
              <w:jc w:val="both"/>
              <w:rPr>
                <w:b/>
              </w:rPr>
            </w:pPr>
            <w:r w:rsidRPr="00891E12">
              <w:rPr>
                <w:b/>
              </w:rPr>
              <w:t>omset</w:t>
            </w:r>
          </w:p>
        </w:tc>
        <w:tc>
          <w:tcPr>
            <w:tcW w:w="0" w:type="auto"/>
            <w:vAlign w:val="center"/>
            <w:hideMark/>
          </w:tcPr>
          <w:p w14:paraId="58014E0C" w14:textId="77777777" w:rsidR="00891E12" w:rsidRPr="00891E12" w:rsidRDefault="00891E12" w:rsidP="00891E12">
            <w:pPr>
              <w:pStyle w:val="ListParagraph"/>
              <w:tabs>
                <w:tab w:val="left" w:pos="630"/>
              </w:tabs>
              <w:ind w:left="360"/>
              <w:jc w:val="both"/>
              <w:rPr>
                <w:b/>
              </w:rPr>
            </w:pPr>
            <w:r w:rsidRPr="00891E12">
              <w:rPr>
                <w:b/>
              </w:rPr>
              <w:t>Numerik</w:t>
            </w:r>
          </w:p>
        </w:tc>
        <w:tc>
          <w:tcPr>
            <w:tcW w:w="0" w:type="auto"/>
            <w:vAlign w:val="center"/>
            <w:hideMark/>
          </w:tcPr>
          <w:p w14:paraId="451BF920" w14:textId="4F7E5700" w:rsidR="00891E12" w:rsidRPr="00891E12" w:rsidRDefault="00891E12" w:rsidP="00891E12">
            <w:pPr>
              <w:pStyle w:val="ListParagraph"/>
              <w:tabs>
                <w:tab w:val="left" w:pos="630"/>
              </w:tabs>
              <w:ind w:left="360"/>
              <w:jc w:val="both"/>
              <w:rPr>
                <w:b/>
              </w:rPr>
            </w:pPr>
            <w:r w:rsidRPr="00891E12">
              <w:rPr>
                <w:b/>
              </w:rPr>
              <w:t xml:space="preserve">Total pendapatan usaha per </w:t>
            </w:r>
            <w:r w:rsidR="00FE08C5">
              <w:rPr>
                <w:b/>
              </w:rPr>
              <w:t>tahun</w:t>
            </w:r>
          </w:p>
        </w:tc>
        <w:tc>
          <w:tcPr>
            <w:tcW w:w="0" w:type="auto"/>
            <w:vAlign w:val="center"/>
            <w:hideMark/>
          </w:tcPr>
          <w:p w14:paraId="5D312780" w14:textId="77777777" w:rsidR="00891E12" w:rsidRPr="00891E12" w:rsidRDefault="00891E12" w:rsidP="00891E12">
            <w:pPr>
              <w:pStyle w:val="ListParagraph"/>
              <w:tabs>
                <w:tab w:val="left" w:pos="630"/>
              </w:tabs>
              <w:ind w:left="360"/>
              <w:jc w:val="both"/>
              <w:rPr>
                <w:b/>
              </w:rPr>
            </w:pPr>
            <w:r w:rsidRPr="00891E12">
              <w:rPr>
                <w:b/>
              </w:rPr>
              <w:t>Rupiah</w:t>
            </w:r>
          </w:p>
        </w:tc>
      </w:tr>
      <w:tr w:rsidR="00891E12" w:rsidRPr="00891E12" w14:paraId="670CE8BD" w14:textId="77777777">
        <w:trPr>
          <w:tblCellSpacing w:w="15" w:type="dxa"/>
        </w:trPr>
        <w:tc>
          <w:tcPr>
            <w:tcW w:w="0" w:type="auto"/>
            <w:vAlign w:val="center"/>
            <w:hideMark/>
          </w:tcPr>
          <w:p w14:paraId="47912848" w14:textId="77777777" w:rsidR="00891E12" w:rsidRPr="00891E12" w:rsidRDefault="00891E12" w:rsidP="00891E12">
            <w:pPr>
              <w:pStyle w:val="ListParagraph"/>
              <w:tabs>
                <w:tab w:val="left" w:pos="630"/>
              </w:tabs>
              <w:ind w:left="360"/>
              <w:jc w:val="both"/>
              <w:rPr>
                <w:b/>
              </w:rPr>
            </w:pPr>
            <w:r w:rsidRPr="00891E12">
              <w:rPr>
                <w:b/>
              </w:rPr>
              <w:t>laba</w:t>
            </w:r>
          </w:p>
        </w:tc>
        <w:tc>
          <w:tcPr>
            <w:tcW w:w="0" w:type="auto"/>
            <w:vAlign w:val="center"/>
            <w:hideMark/>
          </w:tcPr>
          <w:p w14:paraId="26C33B35" w14:textId="77777777" w:rsidR="00891E12" w:rsidRPr="00891E12" w:rsidRDefault="00891E12" w:rsidP="00891E12">
            <w:pPr>
              <w:pStyle w:val="ListParagraph"/>
              <w:tabs>
                <w:tab w:val="left" w:pos="630"/>
              </w:tabs>
              <w:ind w:left="360"/>
              <w:jc w:val="both"/>
              <w:rPr>
                <w:b/>
              </w:rPr>
            </w:pPr>
            <w:r w:rsidRPr="00891E12">
              <w:rPr>
                <w:b/>
              </w:rPr>
              <w:t>Numerik</w:t>
            </w:r>
          </w:p>
        </w:tc>
        <w:tc>
          <w:tcPr>
            <w:tcW w:w="0" w:type="auto"/>
            <w:vAlign w:val="center"/>
            <w:hideMark/>
          </w:tcPr>
          <w:p w14:paraId="2AC32D0F" w14:textId="5BAEF4A1" w:rsidR="00891E12" w:rsidRPr="00891E12" w:rsidRDefault="00891E12" w:rsidP="00891E12">
            <w:pPr>
              <w:pStyle w:val="ListParagraph"/>
              <w:tabs>
                <w:tab w:val="left" w:pos="630"/>
              </w:tabs>
              <w:ind w:left="360"/>
              <w:jc w:val="both"/>
              <w:rPr>
                <w:b/>
              </w:rPr>
            </w:pPr>
            <w:r w:rsidRPr="00891E12">
              <w:rPr>
                <w:b/>
              </w:rPr>
              <w:t xml:space="preserve">Keuntungan per </w:t>
            </w:r>
            <w:r w:rsidR="00FE08C5">
              <w:rPr>
                <w:b/>
              </w:rPr>
              <w:t>tahun</w:t>
            </w:r>
          </w:p>
        </w:tc>
        <w:tc>
          <w:tcPr>
            <w:tcW w:w="0" w:type="auto"/>
            <w:vAlign w:val="center"/>
            <w:hideMark/>
          </w:tcPr>
          <w:p w14:paraId="1CA452E5" w14:textId="77777777" w:rsidR="00891E12" w:rsidRPr="00891E12" w:rsidRDefault="00891E12" w:rsidP="00891E12">
            <w:pPr>
              <w:pStyle w:val="ListParagraph"/>
              <w:tabs>
                <w:tab w:val="left" w:pos="630"/>
              </w:tabs>
              <w:ind w:left="360"/>
              <w:jc w:val="both"/>
              <w:rPr>
                <w:b/>
              </w:rPr>
            </w:pPr>
            <w:r w:rsidRPr="00891E12">
              <w:rPr>
                <w:b/>
              </w:rPr>
              <w:t>Rupiah</w:t>
            </w:r>
          </w:p>
        </w:tc>
      </w:tr>
      <w:tr w:rsidR="00891E12" w:rsidRPr="00891E12" w14:paraId="68803AA5" w14:textId="77777777">
        <w:trPr>
          <w:tblCellSpacing w:w="15" w:type="dxa"/>
        </w:trPr>
        <w:tc>
          <w:tcPr>
            <w:tcW w:w="0" w:type="auto"/>
            <w:vAlign w:val="center"/>
            <w:hideMark/>
          </w:tcPr>
          <w:p w14:paraId="75499AC9" w14:textId="77777777" w:rsidR="00891E12" w:rsidRPr="00891E12" w:rsidRDefault="00891E12" w:rsidP="00891E12">
            <w:pPr>
              <w:pStyle w:val="ListParagraph"/>
              <w:tabs>
                <w:tab w:val="left" w:pos="630"/>
              </w:tabs>
              <w:ind w:left="360"/>
              <w:jc w:val="both"/>
              <w:rPr>
                <w:b/>
              </w:rPr>
            </w:pPr>
            <w:r w:rsidRPr="00891E12">
              <w:rPr>
                <w:b/>
              </w:rPr>
              <w:t>aset</w:t>
            </w:r>
          </w:p>
        </w:tc>
        <w:tc>
          <w:tcPr>
            <w:tcW w:w="0" w:type="auto"/>
            <w:vAlign w:val="center"/>
            <w:hideMark/>
          </w:tcPr>
          <w:p w14:paraId="23C40217" w14:textId="77777777" w:rsidR="00891E12" w:rsidRPr="00891E12" w:rsidRDefault="00891E12" w:rsidP="00891E12">
            <w:pPr>
              <w:pStyle w:val="ListParagraph"/>
              <w:tabs>
                <w:tab w:val="left" w:pos="630"/>
              </w:tabs>
              <w:ind w:left="360"/>
              <w:jc w:val="both"/>
              <w:rPr>
                <w:b/>
              </w:rPr>
            </w:pPr>
            <w:r w:rsidRPr="00891E12">
              <w:rPr>
                <w:b/>
              </w:rPr>
              <w:t>Numerik</w:t>
            </w:r>
          </w:p>
        </w:tc>
        <w:tc>
          <w:tcPr>
            <w:tcW w:w="0" w:type="auto"/>
            <w:vAlign w:val="center"/>
            <w:hideMark/>
          </w:tcPr>
          <w:p w14:paraId="3190E394" w14:textId="77777777" w:rsidR="00891E12" w:rsidRPr="00891E12" w:rsidRDefault="00891E12" w:rsidP="00891E12">
            <w:pPr>
              <w:pStyle w:val="ListParagraph"/>
              <w:tabs>
                <w:tab w:val="left" w:pos="630"/>
              </w:tabs>
              <w:ind w:left="360"/>
              <w:jc w:val="both"/>
              <w:rPr>
                <w:b/>
              </w:rPr>
            </w:pPr>
            <w:r w:rsidRPr="00891E12">
              <w:rPr>
                <w:b/>
              </w:rPr>
              <w:t>Total aset usaha</w:t>
            </w:r>
          </w:p>
        </w:tc>
        <w:tc>
          <w:tcPr>
            <w:tcW w:w="0" w:type="auto"/>
            <w:vAlign w:val="center"/>
            <w:hideMark/>
          </w:tcPr>
          <w:p w14:paraId="1E777996" w14:textId="77777777" w:rsidR="00891E12" w:rsidRPr="00891E12" w:rsidRDefault="00891E12" w:rsidP="00891E12">
            <w:pPr>
              <w:pStyle w:val="ListParagraph"/>
              <w:tabs>
                <w:tab w:val="left" w:pos="630"/>
              </w:tabs>
              <w:ind w:left="360"/>
              <w:jc w:val="both"/>
              <w:rPr>
                <w:b/>
              </w:rPr>
            </w:pPr>
            <w:r w:rsidRPr="00891E12">
              <w:rPr>
                <w:b/>
              </w:rPr>
              <w:t>Rupiah</w:t>
            </w:r>
          </w:p>
        </w:tc>
      </w:tr>
      <w:tr w:rsidR="00891E12" w:rsidRPr="00891E12" w14:paraId="50750B09" w14:textId="77777777">
        <w:trPr>
          <w:tblCellSpacing w:w="15" w:type="dxa"/>
        </w:trPr>
        <w:tc>
          <w:tcPr>
            <w:tcW w:w="0" w:type="auto"/>
            <w:vAlign w:val="center"/>
            <w:hideMark/>
          </w:tcPr>
          <w:p w14:paraId="1A56ACE7" w14:textId="77777777" w:rsidR="00891E12" w:rsidRPr="00891E12" w:rsidRDefault="00891E12" w:rsidP="00891E12">
            <w:pPr>
              <w:pStyle w:val="ListParagraph"/>
              <w:tabs>
                <w:tab w:val="left" w:pos="630"/>
              </w:tabs>
              <w:ind w:left="360"/>
              <w:jc w:val="both"/>
              <w:rPr>
                <w:b/>
              </w:rPr>
            </w:pPr>
            <w:r w:rsidRPr="00891E12">
              <w:rPr>
                <w:b/>
              </w:rPr>
              <w:t>tenaga_kerja</w:t>
            </w:r>
          </w:p>
        </w:tc>
        <w:tc>
          <w:tcPr>
            <w:tcW w:w="0" w:type="auto"/>
            <w:vAlign w:val="center"/>
            <w:hideMark/>
          </w:tcPr>
          <w:p w14:paraId="0A33CF0C" w14:textId="77777777" w:rsidR="00891E12" w:rsidRPr="00891E12" w:rsidRDefault="00891E12" w:rsidP="00891E12">
            <w:pPr>
              <w:pStyle w:val="ListParagraph"/>
              <w:tabs>
                <w:tab w:val="left" w:pos="630"/>
              </w:tabs>
              <w:ind w:left="360"/>
              <w:jc w:val="both"/>
              <w:rPr>
                <w:b/>
              </w:rPr>
            </w:pPr>
            <w:r w:rsidRPr="00891E12">
              <w:rPr>
                <w:b/>
              </w:rPr>
              <w:t>Integer</w:t>
            </w:r>
          </w:p>
        </w:tc>
        <w:tc>
          <w:tcPr>
            <w:tcW w:w="0" w:type="auto"/>
            <w:vAlign w:val="center"/>
            <w:hideMark/>
          </w:tcPr>
          <w:p w14:paraId="009AAA86" w14:textId="77777777" w:rsidR="00891E12" w:rsidRPr="00891E12" w:rsidRDefault="00891E12" w:rsidP="00891E12">
            <w:pPr>
              <w:pStyle w:val="ListParagraph"/>
              <w:tabs>
                <w:tab w:val="left" w:pos="630"/>
              </w:tabs>
              <w:ind w:left="360"/>
              <w:jc w:val="both"/>
              <w:rPr>
                <w:b/>
              </w:rPr>
            </w:pPr>
            <w:r w:rsidRPr="00891E12">
              <w:rPr>
                <w:b/>
              </w:rPr>
              <w:t>Jumlah pekerja aktif</w:t>
            </w:r>
          </w:p>
        </w:tc>
        <w:tc>
          <w:tcPr>
            <w:tcW w:w="0" w:type="auto"/>
            <w:vAlign w:val="center"/>
            <w:hideMark/>
          </w:tcPr>
          <w:p w14:paraId="488C7BC5" w14:textId="77777777" w:rsidR="00891E12" w:rsidRPr="00891E12" w:rsidRDefault="00891E12" w:rsidP="00891E12">
            <w:pPr>
              <w:pStyle w:val="ListParagraph"/>
              <w:tabs>
                <w:tab w:val="left" w:pos="630"/>
              </w:tabs>
              <w:ind w:left="360"/>
              <w:jc w:val="both"/>
              <w:rPr>
                <w:b/>
              </w:rPr>
            </w:pPr>
            <w:r w:rsidRPr="00891E12">
              <w:rPr>
                <w:b/>
              </w:rPr>
              <w:t>Orang</w:t>
            </w:r>
          </w:p>
        </w:tc>
      </w:tr>
      <w:tr w:rsidR="00891E12" w:rsidRPr="00891E12" w14:paraId="3F25A007" w14:textId="77777777">
        <w:trPr>
          <w:tblCellSpacing w:w="15" w:type="dxa"/>
        </w:trPr>
        <w:tc>
          <w:tcPr>
            <w:tcW w:w="0" w:type="auto"/>
            <w:vAlign w:val="center"/>
            <w:hideMark/>
          </w:tcPr>
          <w:p w14:paraId="35352EBD" w14:textId="77777777" w:rsidR="00891E12" w:rsidRPr="00891E12" w:rsidRDefault="00891E12" w:rsidP="00891E12">
            <w:pPr>
              <w:pStyle w:val="ListParagraph"/>
              <w:tabs>
                <w:tab w:val="left" w:pos="630"/>
              </w:tabs>
              <w:ind w:left="360"/>
              <w:jc w:val="both"/>
              <w:rPr>
                <w:b/>
              </w:rPr>
            </w:pPr>
            <w:r w:rsidRPr="00891E12">
              <w:rPr>
                <w:b/>
              </w:rPr>
              <w:t>status_legalitas</w:t>
            </w:r>
          </w:p>
        </w:tc>
        <w:tc>
          <w:tcPr>
            <w:tcW w:w="0" w:type="auto"/>
            <w:vAlign w:val="center"/>
            <w:hideMark/>
          </w:tcPr>
          <w:p w14:paraId="544ED3AA" w14:textId="77777777" w:rsidR="00891E12" w:rsidRPr="00891E12" w:rsidRDefault="00891E12" w:rsidP="00891E12">
            <w:pPr>
              <w:pStyle w:val="ListParagraph"/>
              <w:tabs>
                <w:tab w:val="left" w:pos="630"/>
              </w:tabs>
              <w:ind w:left="360"/>
              <w:jc w:val="both"/>
              <w:rPr>
                <w:b/>
              </w:rPr>
            </w:pPr>
            <w:r w:rsidRPr="00891E12">
              <w:rPr>
                <w:b/>
              </w:rPr>
              <w:t>Kategorikal</w:t>
            </w:r>
          </w:p>
        </w:tc>
        <w:tc>
          <w:tcPr>
            <w:tcW w:w="0" w:type="auto"/>
            <w:vAlign w:val="center"/>
            <w:hideMark/>
          </w:tcPr>
          <w:p w14:paraId="6F1AF3C7" w14:textId="77777777" w:rsidR="00891E12" w:rsidRPr="00891E12" w:rsidRDefault="00891E12" w:rsidP="00891E12">
            <w:pPr>
              <w:pStyle w:val="ListParagraph"/>
              <w:tabs>
                <w:tab w:val="left" w:pos="630"/>
              </w:tabs>
              <w:ind w:left="360"/>
              <w:jc w:val="both"/>
              <w:rPr>
                <w:b/>
              </w:rPr>
            </w:pPr>
            <w:r w:rsidRPr="00891E12">
              <w:rPr>
                <w:b/>
              </w:rPr>
              <w:t>Status pendaftaran usaha</w:t>
            </w:r>
          </w:p>
        </w:tc>
        <w:tc>
          <w:tcPr>
            <w:tcW w:w="0" w:type="auto"/>
            <w:vAlign w:val="center"/>
            <w:hideMark/>
          </w:tcPr>
          <w:p w14:paraId="7806FD05" w14:textId="77777777" w:rsidR="00891E12" w:rsidRPr="00891E12" w:rsidRDefault="00891E12" w:rsidP="00891E12">
            <w:pPr>
              <w:pStyle w:val="ListParagraph"/>
              <w:tabs>
                <w:tab w:val="left" w:pos="630"/>
              </w:tabs>
              <w:ind w:left="360"/>
              <w:jc w:val="both"/>
              <w:rPr>
                <w:b/>
              </w:rPr>
            </w:pPr>
            <w:r w:rsidRPr="00891E12">
              <w:rPr>
                <w:b/>
              </w:rPr>
              <w:t>Terdaftar / Belum Terdaftar</w:t>
            </w:r>
          </w:p>
        </w:tc>
      </w:tr>
      <w:tr w:rsidR="00891E12" w:rsidRPr="00891E12" w14:paraId="3870953B" w14:textId="77777777">
        <w:trPr>
          <w:tblCellSpacing w:w="15" w:type="dxa"/>
        </w:trPr>
        <w:tc>
          <w:tcPr>
            <w:tcW w:w="0" w:type="auto"/>
            <w:vAlign w:val="center"/>
            <w:hideMark/>
          </w:tcPr>
          <w:p w14:paraId="21790616" w14:textId="77777777" w:rsidR="00891E12" w:rsidRPr="00891E12" w:rsidRDefault="00891E12" w:rsidP="00891E12">
            <w:pPr>
              <w:pStyle w:val="ListParagraph"/>
              <w:tabs>
                <w:tab w:val="left" w:pos="630"/>
              </w:tabs>
              <w:ind w:left="360"/>
              <w:jc w:val="both"/>
              <w:rPr>
                <w:b/>
              </w:rPr>
            </w:pPr>
            <w:r w:rsidRPr="00891E12">
              <w:rPr>
                <w:b/>
              </w:rPr>
              <w:t>segmen_umkm</w:t>
            </w:r>
          </w:p>
        </w:tc>
        <w:tc>
          <w:tcPr>
            <w:tcW w:w="0" w:type="auto"/>
            <w:vAlign w:val="center"/>
            <w:hideMark/>
          </w:tcPr>
          <w:p w14:paraId="3AEB2FCB" w14:textId="77777777" w:rsidR="00891E12" w:rsidRPr="00891E12" w:rsidRDefault="00891E12" w:rsidP="00891E12">
            <w:pPr>
              <w:pStyle w:val="ListParagraph"/>
              <w:tabs>
                <w:tab w:val="left" w:pos="630"/>
              </w:tabs>
              <w:ind w:left="360"/>
              <w:jc w:val="both"/>
              <w:rPr>
                <w:b/>
              </w:rPr>
            </w:pPr>
            <w:r w:rsidRPr="00891E12">
              <w:rPr>
                <w:b/>
              </w:rPr>
              <w:t>Kategorikal</w:t>
            </w:r>
          </w:p>
        </w:tc>
        <w:tc>
          <w:tcPr>
            <w:tcW w:w="0" w:type="auto"/>
            <w:vAlign w:val="center"/>
            <w:hideMark/>
          </w:tcPr>
          <w:p w14:paraId="6B954241" w14:textId="6427C0CE" w:rsidR="00891E12" w:rsidRPr="00891E12" w:rsidRDefault="00891E12" w:rsidP="00891E12">
            <w:pPr>
              <w:pStyle w:val="ListParagraph"/>
              <w:tabs>
                <w:tab w:val="left" w:pos="630"/>
              </w:tabs>
              <w:ind w:left="360"/>
              <w:jc w:val="both"/>
              <w:rPr>
                <w:b/>
              </w:rPr>
            </w:pPr>
            <w:r w:rsidRPr="00891E12">
              <w:rPr>
                <w:b/>
              </w:rPr>
              <w:t xml:space="preserve">Hasil segmentasi </w:t>
            </w:r>
            <w:r w:rsidR="005B240A">
              <w:rPr>
                <w:b/>
              </w:rPr>
              <w:t>usaha</w:t>
            </w:r>
          </w:p>
        </w:tc>
        <w:tc>
          <w:tcPr>
            <w:tcW w:w="0" w:type="auto"/>
            <w:vAlign w:val="center"/>
            <w:hideMark/>
          </w:tcPr>
          <w:p w14:paraId="581BAAB4" w14:textId="77777777" w:rsidR="00891E12" w:rsidRPr="00891E12" w:rsidRDefault="00891E12" w:rsidP="00891E12">
            <w:pPr>
              <w:pStyle w:val="ListParagraph"/>
              <w:tabs>
                <w:tab w:val="left" w:pos="630"/>
              </w:tabs>
              <w:ind w:left="360"/>
              <w:jc w:val="both"/>
              <w:rPr>
                <w:b/>
              </w:rPr>
            </w:pPr>
            <w:r w:rsidRPr="00891E12">
              <w:rPr>
                <w:b/>
              </w:rPr>
              <w:t>4 kategori</w:t>
            </w:r>
          </w:p>
        </w:tc>
      </w:tr>
    </w:tbl>
    <w:p w14:paraId="5219CA1B"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Ini sangat disarankan dan hampir selalu ada di laporan data analytics.</w:t>
      </w:r>
    </w:p>
    <w:p w14:paraId="426B4733" w14:textId="77777777" w:rsidR="00891E12" w:rsidRPr="00891E12" w:rsidRDefault="00891E12" w:rsidP="00891E12">
      <w:pPr>
        <w:pStyle w:val="ListParagraph"/>
        <w:tabs>
          <w:tab w:val="left" w:pos="630"/>
        </w:tabs>
        <w:ind w:left="360"/>
        <w:jc w:val="both"/>
        <w:rPr>
          <w:b/>
        </w:rPr>
      </w:pPr>
      <w:r w:rsidRPr="00891E12">
        <w:rPr>
          <w:b/>
        </w:rPr>
        <w:pict w14:anchorId="2F9D776D">
          <v:rect id="_x0000_i1080" style="width:0;height:1.5pt" o:hralign="center" o:hrstd="t" o:hr="t" fillcolor="#a0a0a0" stroked="f"/>
        </w:pict>
      </w:r>
    </w:p>
    <w:p w14:paraId="28973DC1" w14:textId="77777777" w:rsidR="00891E12" w:rsidRPr="00891E12" w:rsidRDefault="00891E12" w:rsidP="00891E12">
      <w:pPr>
        <w:pStyle w:val="ListParagraph"/>
        <w:tabs>
          <w:tab w:val="left" w:pos="630"/>
        </w:tabs>
        <w:ind w:left="360"/>
        <w:jc w:val="both"/>
        <w:rPr>
          <w:b/>
          <w:bCs/>
        </w:rPr>
      </w:pPr>
      <w:r w:rsidRPr="00891E12">
        <w:rPr>
          <w:b/>
          <w:bCs/>
        </w:rPr>
        <w:lastRenderedPageBreak/>
        <w:t>b. Data Cleaning &amp; Transformation Log</w:t>
      </w:r>
    </w:p>
    <w:p w14:paraId="4D28E0DE"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Tujuan</w:t>
      </w:r>
    </w:p>
    <w:p w14:paraId="344770A0" w14:textId="77777777" w:rsidR="00891E12" w:rsidRPr="00891E12" w:rsidRDefault="00891E12" w:rsidP="00891E12">
      <w:pPr>
        <w:pStyle w:val="ListParagraph"/>
        <w:tabs>
          <w:tab w:val="left" w:pos="630"/>
        </w:tabs>
        <w:ind w:left="360"/>
        <w:jc w:val="both"/>
        <w:rPr>
          <w:b/>
        </w:rPr>
      </w:pPr>
      <w:r w:rsidRPr="00891E12">
        <w:rPr>
          <w:b/>
        </w:rPr>
        <w:t>Menjelaskan langkah-langkah preprocessing yang dilakukan.</w:t>
      </w:r>
    </w:p>
    <w:p w14:paraId="33B88B02"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Isi</w:t>
      </w:r>
    </w:p>
    <w:p w14:paraId="49B9A03F" w14:textId="77777777" w:rsidR="00891E12" w:rsidRPr="00891E12" w:rsidRDefault="00891E12" w:rsidP="00891E12">
      <w:pPr>
        <w:pStyle w:val="ListParagraph"/>
        <w:numPr>
          <w:ilvl w:val="0"/>
          <w:numId w:val="18"/>
        </w:numPr>
        <w:tabs>
          <w:tab w:val="left" w:pos="630"/>
        </w:tabs>
        <w:jc w:val="both"/>
        <w:rPr>
          <w:b/>
        </w:rPr>
      </w:pPr>
      <w:r w:rsidRPr="00891E12">
        <w:rPr>
          <w:b/>
        </w:rPr>
        <w:t>Konversi tipe data</w:t>
      </w:r>
    </w:p>
    <w:p w14:paraId="71456687" w14:textId="77777777" w:rsidR="00891E12" w:rsidRPr="00891E12" w:rsidRDefault="00891E12" w:rsidP="00891E12">
      <w:pPr>
        <w:pStyle w:val="ListParagraph"/>
        <w:numPr>
          <w:ilvl w:val="0"/>
          <w:numId w:val="18"/>
        </w:numPr>
        <w:tabs>
          <w:tab w:val="left" w:pos="630"/>
        </w:tabs>
        <w:jc w:val="both"/>
        <w:rPr>
          <w:b/>
        </w:rPr>
      </w:pPr>
      <w:r w:rsidRPr="00891E12">
        <w:rPr>
          <w:b/>
        </w:rPr>
        <w:t>Handling missing values</w:t>
      </w:r>
    </w:p>
    <w:p w14:paraId="0E7B3A7D" w14:textId="77777777" w:rsidR="00891E12" w:rsidRPr="00891E12" w:rsidRDefault="00891E12" w:rsidP="00891E12">
      <w:pPr>
        <w:pStyle w:val="ListParagraph"/>
        <w:numPr>
          <w:ilvl w:val="0"/>
          <w:numId w:val="18"/>
        </w:numPr>
        <w:tabs>
          <w:tab w:val="left" w:pos="630"/>
        </w:tabs>
        <w:jc w:val="both"/>
        <w:rPr>
          <w:b/>
        </w:rPr>
      </w:pPr>
      <w:r w:rsidRPr="00891E12">
        <w:rPr>
          <w:b/>
        </w:rPr>
        <w:t>Normalisasi atau scaling (jika ada)</w:t>
      </w:r>
    </w:p>
    <w:p w14:paraId="287F8130" w14:textId="77777777" w:rsidR="00891E12" w:rsidRPr="00891E12" w:rsidRDefault="00891E12" w:rsidP="00891E12">
      <w:pPr>
        <w:pStyle w:val="ListParagraph"/>
        <w:numPr>
          <w:ilvl w:val="0"/>
          <w:numId w:val="18"/>
        </w:numPr>
        <w:tabs>
          <w:tab w:val="left" w:pos="630"/>
        </w:tabs>
        <w:jc w:val="both"/>
        <w:rPr>
          <w:b/>
        </w:rPr>
      </w:pPr>
      <w:r w:rsidRPr="00891E12">
        <w:rPr>
          <w:b/>
        </w:rPr>
        <w:t>Pembuatan variabel baru</w:t>
      </w:r>
    </w:p>
    <w:p w14:paraId="3E8BD59F" w14:textId="77777777" w:rsidR="00891E12" w:rsidRPr="00891E12" w:rsidRDefault="00891E12" w:rsidP="00891E12">
      <w:pPr>
        <w:pStyle w:val="ListParagraph"/>
        <w:numPr>
          <w:ilvl w:val="0"/>
          <w:numId w:val="18"/>
        </w:numPr>
        <w:tabs>
          <w:tab w:val="left" w:pos="630"/>
        </w:tabs>
        <w:jc w:val="both"/>
        <w:rPr>
          <w:b/>
        </w:rPr>
      </w:pPr>
      <w:r w:rsidRPr="00891E12">
        <w:rPr>
          <w:b/>
        </w:rPr>
        <w:t>Modifikasi variabel (misalnya kapasitas_produksi)</w:t>
      </w:r>
    </w:p>
    <w:p w14:paraId="158EFDAB" w14:textId="77777777" w:rsidR="00891E12" w:rsidRPr="00891E12" w:rsidRDefault="00891E12" w:rsidP="00891E12">
      <w:pPr>
        <w:pStyle w:val="ListParagraph"/>
        <w:numPr>
          <w:ilvl w:val="0"/>
          <w:numId w:val="18"/>
        </w:numPr>
        <w:tabs>
          <w:tab w:val="left" w:pos="630"/>
        </w:tabs>
        <w:jc w:val="both"/>
        <w:rPr>
          <w:b/>
        </w:rPr>
      </w:pPr>
      <w:r w:rsidRPr="00891E12">
        <w:rPr>
          <w:b/>
        </w:rPr>
        <w:t>Pembuatan kategori berdasarkan median</w:t>
      </w:r>
    </w:p>
    <w:p w14:paraId="29A658D9"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Bentuk Penyajian</w:t>
      </w:r>
    </w:p>
    <w:p w14:paraId="6DAB3A7F" w14:textId="77777777" w:rsidR="00891E12" w:rsidRPr="00891E12" w:rsidRDefault="00891E12" w:rsidP="00891E12">
      <w:pPr>
        <w:pStyle w:val="ListParagraph"/>
        <w:tabs>
          <w:tab w:val="left" w:pos="630"/>
        </w:tabs>
        <w:ind w:left="360"/>
        <w:jc w:val="both"/>
        <w:rPr>
          <w:b/>
        </w:rPr>
      </w:pPr>
      <w:r w:rsidRPr="00891E12">
        <w:rPr>
          <w:b/>
        </w:rPr>
        <w:t xml:space="preserve">Bisa dalam bentuk </w:t>
      </w:r>
      <w:r w:rsidRPr="00891E12">
        <w:rPr>
          <w:b/>
          <w:bCs/>
        </w:rPr>
        <w:t>bullet points kronologis</w:t>
      </w:r>
      <w:r w:rsidRPr="00891E12">
        <w:rPr>
          <w:b/>
        </w:rPr>
        <w:t>.</w:t>
      </w:r>
    </w:p>
    <w:p w14:paraId="5CF006C8" w14:textId="77777777" w:rsidR="00891E12" w:rsidRPr="00891E12" w:rsidRDefault="00891E12" w:rsidP="00891E12">
      <w:pPr>
        <w:pStyle w:val="ListParagraph"/>
        <w:tabs>
          <w:tab w:val="left" w:pos="630"/>
        </w:tabs>
        <w:ind w:left="360"/>
        <w:jc w:val="both"/>
        <w:rPr>
          <w:b/>
        </w:rPr>
      </w:pPr>
      <w:r w:rsidRPr="00891E12">
        <w:rPr>
          <w:b/>
        </w:rPr>
        <w:t>Contoh:</w:t>
      </w:r>
    </w:p>
    <w:p w14:paraId="7F410F2D" w14:textId="77777777" w:rsidR="00891E12" w:rsidRPr="00891E12" w:rsidRDefault="00891E12" w:rsidP="00891E12">
      <w:pPr>
        <w:pStyle w:val="ListParagraph"/>
        <w:numPr>
          <w:ilvl w:val="0"/>
          <w:numId w:val="19"/>
        </w:numPr>
        <w:tabs>
          <w:tab w:val="left" w:pos="630"/>
        </w:tabs>
        <w:jc w:val="both"/>
        <w:rPr>
          <w:b/>
        </w:rPr>
      </w:pPr>
      <w:r w:rsidRPr="00891E12">
        <w:rPr>
          <w:b/>
        </w:rPr>
        <w:t>Variabel omset dan laba dikonversi menjadi numerik.</w:t>
      </w:r>
    </w:p>
    <w:p w14:paraId="7DF04075" w14:textId="77777777" w:rsidR="00891E12" w:rsidRPr="00891E12" w:rsidRDefault="00891E12" w:rsidP="00891E12">
      <w:pPr>
        <w:pStyle w:val="ListParagraph"/>
        <w:numPr>
          <w:ilvl w:val="0"/>
          <w:numId w:val="19"/>
        </w:numPr>
        <w:tabs>
          <w:tab w:val="left" w:pos="630"/>
        </w:tabs>
        <w:jc w:val="both"/>
        <w:rPr>
          <w:b/>
        </w:rPr>
      </w:pPr>
      <w:r w:rsidRPr="00891E12">
        <w:rPr>
          <w:b/>
        </w:rPr>
        <w:t>Nilai non-numeric dihapus menggunakan errors="coerce".</w:t>
      </w:r>
    </w:p>
    <w:p w14:paraId="04E5C650" w14:textId="77777777" w:rsidR="00891E12" w:rsidRPr="00891E12" w:rsidRDefault="00891E12" w:rsidP="00891E12">
      <w:pPr>
        <w:pStyle w:val="ListParagraph"/>
        <w:numPr>
          <w:ilvl w:val="0"/>
          <w:numId w:val="19"/>
        </w:numPr>
        <w:tabs>
          <w:tab w:val="left" w:pos="630"/>
        </w:tabs>
        <w:jc w:val="both"/>
        <w:rPr>
          <w:b/>
        </w:rPr>
      </w:pPr>
      <w:r w:rsidRPr="00891E12">
        <w:rPr>
          <w:b/>
        </w:rPr>
        <w:t>Median omset dihitung sebagai threshold segmentasi.</w:t>
      </w:r>
    </w:p>
    <w:p w14:paraId="7DF59DA3" w14:textId="77777777" w:rsidR="00891E12" w:rsidRPr="00891E12" w:rsidRDefault="00891E12" w:rsidP="00891E12">
      <w:pPr>
        <w:pStyle w:val="ListParagraph"/>
        <w:numPr>
          <w:ilvl w:val="0"/>
          <w:numId w:val="19"/>
        </w:numPr>
        <w:tabs>
          <w:tab w:val="left" w:pos="630"/>
        </w:tabs>
        <w:jc w:val="both"/>
        <w:rPr>
          <w:b/>
        </w:rPr>
      </w:pPr>
      <w:r w:rsidRPr="00891E12">
        <w:rPr>
          <w:b/>
        </w:rPr>
        <w:t>Dibuat kolom kategori_omset (High/Low).</w:t>
      </w:r>
    </w:p>
    <w:p w14:paraId="52AD675B" w14:textId="77777777" w:rsidR="00891E12" w:rsidRPr="00891E12" w:rsidRDefault="00891E12" w:rsidP="00891E12">
      <w:pPr>
        <w:pStyle w:val="ListParagraph"/>
        <w:numPr>
          <w:ilvl w:val="0"/>
          <w:numId w:val="19"/>
        </w:numPr>
        <w:tabs>
          <w:tab w:val="left" w:pos="630"/>
        </w:tabs>
        <w:jc w:val="both"/>
        <w:rPr>
          <w:b/>
        </w:rPr>
      </w:pPr>
      <w:r w:rsidRPr="00891E12">
        <w:rPr>
          <w:b/>
        </w:rPr>
        <w:t>Dibuat kolom segmen_umkm berdasarkan rule kombinasi omset dan legalitas.</w:t>
      </w:r>
    </w:p>
    <w:p w14:paraId="6162F2B0" w14:textId="77777777" w:rsidR="00891E12" w:rsidRPr="00891E12" w:rsidRDefault="00891E12" w:rsidP="00891E12">
      <w:pPr>
        <w:pStyle w:val="ListParagraph"/>
        <w:numPr>
          <w:ilvl w:val="0"/>
          <w:numId w:val="19"/>
        </w:numPr>
        <w:tabs>
          <w:tab w:val="left" w:pos="630"/>
        </w:tabs>
        <w:jc w:val="both"/>
        <w:rPr>
          <w:b/>
        </w:rPr>
      </w:pPr>
      <w:r w:rsidRPr="00891E12">
        <w:rPr>
          <w:b/>
        </w:rPr>
        <w:t>Variabel kapasitas_produksi dimodifikasi untuk meningkatkan realisme distribusi.</w:t>
      </w:r>
    </w:p>
    <w:p w14:paraId="2C05219B"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Jangan terlalu teknis (tidak perlu tempel seluruh kode).</w:t>
      </w:r>
    </w:p>
    <w:p w14:paraId="5BE6FEB7" w14:textId="77777777" w:rsidR="00891E12" w:rsidRPr="00891E12" w:rsidRDefault="00891E12" w:rsidP="00891E12">
      <w:pPr>
        <w:pStyle w:val="ListParagraph"/>
        <w:tabs>
          <w:tab w:val="left" w:pos="630"/>
        </w:tabs>
        <w:ind w:left="360"/>
        <w:jc w:val="both"/>
        <w:rPr>
          <w:b/>
        </w:rPr>
      </w:pPr>
      <w:r w:rsidRPr="00891E12">
        <w:rPr>
          <w:b/>
        </w:rPr>
        <w:pict w14:anchorId="46FB560E">
          <v:rect id="_x0000_i1081" style="width:0;height:1.5pt" o:hralign="center" o:hrstd="t" o:hr="t" fillcolor="#a0a0a0" stroked="f"/>
        </w:pict>
      </w:r>
    </w:p>
    <w:p w14:paraId="47C6904A" w14:textId="77777777" w:rsidR="00891E12" w:rsidRPr="00891E12" w:rsidRDefault="00891E12" w:rsidP="00891E12">
      <w:pPr>
        <w:pStyle w:val="ListParagraph"/>
        <w:tabs>
          <w:tab w:val="left" w:pos="630"/>
        </w:tabs>
        <w:ind w:left="360"/>
        <w:jc w:val="both"/>
        <w:rPr>
          <w:b/>
          <w:bCs/>
        </w:rPr>
      </w:pPr>
      <w:r w:rsidRPr="00891E12">
        <w:rPr>
          <w:b/>
          <w:bCs/>
        </w:rPr>
        <w:t>c. Segmentation Rules</w:t>
      </w:r>
    </w:p>
    <w:p w14:paraId="279A509C"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Tujuan</w:t>
      </w:r>
    </w:p>
    <w:p w14:paraId="66132F76" w14:textId="77777777" w:rsidR="00891E12" w:rsidRPr="00891E12" w:rsidRDefault="00891E12" w:rsidP="00891E12">
      <w:pPr>
        <w:pStyle w:val="ListParagraph"/>
        <w:tabs>
          <w:tab w:val="left" w:pos="630"/>
        </w:tabs>
        <w:ind w:left="360"/>
        <w:jc w:val="both"/>
        <w:rPr>
          <w:b/>
        </w:rPr>
      </w:pPr>
      <w:r w:rsidRPr="00891E12">
        <w:rPr>
          <w:b/>
        </w:rPr>
        <w:t>Menjelaskan aturan logika pembentukan segmen.</w:t>
      </w:r>
    </w:p>
    <w:p w14:paraId="0910A3F4" w14:textId="77777777" w:rsidR="00891E12" w:rsidRPr="00891E12" w:rsidRDefault="00891E12" w:rsidP="00891E12">
      <w:pPr>
        <w:pStyle w:val="ListParagraph"/>
        <w:tabs>
          <w:tab w:val="left" w:pos="630"/>
        </w:tabs>
        <w:ind w:left="360"/>
        <w:jc w:val="both"/>
        <w:rPr>
          <w:b/>
        </w:rPr>
      </w:pPr>
      <w:r w:rsidRPr="00891E12">
        <w:rPr>
          <w:b/>
        </w:rPr>
        <w:t>Karena segmentasi adalah inti analisis Anda, bagian ini penting.</w:t>
      </w:r>
    </w:p>
    <w:p w14:paraId="5E6E7233"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Isi</w:t>
      </w:r>
    </w:p>
    <w:p w14:paraId="4E1FEEF6" w14:textId="77777777" w:rsidR="00891E12" w:rsidRPr="00891E12" w:rsidRDefault="00891E12" w:rsidP="00891E12">
      <w:pPr>
        <w:pStyle w:val="ListParagraph"/>
        <w:numPr>
          <w:ilvl w:val="0"/>
          <w:numId w:val="20"/>
        </w:numPr>
        <w:tabs>
          <w:tab w:val="left" w:pos="630"/>
        </w:tabs>
        <w:jc w:val="both"/>
        <w:rPr>
          <w:b/>
        </w:rPr>
      </w:pPr>
      <w:r w:rsidRPr="00891E12">
        <w:rPr>
          <w:b/>
        </w:rPr>
        <w:t>Threshold yang digunakan (median omset)</w:t>
      </w:r>
    </w:p>
    <w:p w14:paraId="3A1F2471" w14:textId="77777777" w:rsidR="00891E12" w:rsidRPr="00891E12" w:rsidRDefault="00891E12" w:rsidP="00891E12">
      <w:pPr>
        <w:pStyle w:val="ListParagraph"/>
        <w:numPr>
          <w:ilvl w:val="0"/>
          <w:numId w:val="20"/>
        </w:numPr>
        <w:tabs>
          <w:tab w:val="left" w:pos="630"/>
        </w:tabs>
        <w:jc w:val="both"/>
        <w:rPr>
          <w:b/>
        </w:rPr>
      </w:pPr>
      <w:r w:rsidRPr="00891E12">
        <w:rPr>
          <w:b/>
        </w:rPr>
        <w:t>Kombinasi rule</w:t>
      </w:r>
    </w:p>
    <w:p w14:paraId="57C5CB0E"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Bentuk Penyajian</w:t>
      </w:r>
    </w:p>
    <w:p w14:paraId="5A0BC747" w14:textId="77777777" w:rsidR="00891E12" w:rsidRPr="00891E12" w:rsidRDefault="00891E12" w:rsidP="00891E12">
      <w:pPr>
        <w:pStyle w:val="ListParagraph"/>
        <w:tabs>
          <w:tab w:val="left" w:pos="630"/>
        </w:tabs>
        <w:ind w:left="360"/>
        <w:jc w:val="both"/>
        <w:rPr>
          <w:b/>
        </w:rPr>
      </w:pPr>
      <w:r w:rsidRPr="00891E12">
        <w:rPr>
          <w:b/>
        </w:rPr>
        <w:t>Bisa dalam bentuk tabel atau logika tertulis.</w:t>
      </w:r>
    </w:p>
    <w:p w14:paraId="10E8DDEA" w14:textId="77777777" w:rsidR="00891E12" w:rsidRPr="00891E12" w:rsidRDefault="00891E12" w:rsidP="00891E12">
      <w:pPr>
        <w:pStyle w:val="ListParagraph"/>
        <w:tabs>
          <w:tab w:val="left" w:pos="630"/>
        </w:tabs>
        <w:ind w:left="360"/>
        <w:jc w:val="both"/>
        <w:rPr>
          <w:b/>
        </w:rPr>
      </w:pPr>
      <w:r w:rsidRPr="00891E12">
        <w:rPr>
          <w:b/>
        </w:rPr>
        <w:lastRenderedPageBreak/>
        <w:t>Contoh tabel: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054"/>
        <w:gridCol w:w="1087"/>
        <w:gridCol w:w="1415"/>
      </w:tblGrid>
      <w:tr w:rsidR="00891E12" w:rsidRPr="00891E12" w14:paraId="49C2E469" w14:textId="77777777">
        <w:trPr>
          <w:tblHeader/>
          <w:tblCellSpacing w:w="15" w:type="dxa"/>
        </w:trPr>
        <w:tc>
          <w:tcPr>
            <w:tcW w:w="0" w:type="auto"/>
            <w:vAlign w:val="center"/>
            <w:hideMark/>
          </w:tcPr>
          <w:p w14:paraId="50961BCB" w14:textId="77777777" w:rsidR="00891E12" w:rsidRPr="00891E12" w:rsidRDefault="00891E12" w:rsidP="00891E12">
            <w:pPr>
              <w:pStyle w:val="ListParagraph"/>
              <w:tabs>
                <w:tab w:val="left" w:pos="630"/>
              </w:tabs>
              <w:ind w:left="360"/>
              <w:jc w:val="both"/>
              <w:rPr>
                <w:b/>
                <w:bCs/>
              </w:rPr>
            </w:pPr>
            <w:r w:rsidRPr="00891E12">
              <w:rPr>
                <w:b/>
                <w:bCs/>
              </w:rPr>
              <w:t>Kriteria</w:t>
            </w:r>
          </w:p>
        </w:tc>
        <w:tc>
          <w:tcPr>
            <w:tcW w:w="0" w:type="auto"/>
            <w:vAlign w:val="center"/>
            <w:hideMark/>
          </w:tcPr>
          <w:p w14:paraId="29B52705" w14:textId="77777777" w:rsidR="00891E12" w:rsidRPr="00891E12" w:rsidRDefault="00891E12" w:rsidP="00891E12">
            <w:pPr>
              <w:pStyle w:val="ListParagraph"/>
              <w:tabs>
                <w:tab w:val="left" w:pos="630"/>
              </w:tabs>
              <w:ind w:left="360"/>
              <w:jc w:val="both"/>
              <w:rPr>
                <w:b/>
                <w:bCs/>
              </w:rPr>
            </w:pPr>
            <w:r w:rsidRPr="00891E12">
              <w:rPr>
                <w:b/>
                <w:bCs/>
              </w:rPr>
              <w:t>Status Legalitas</w:t>
            </w:r>
          </w:p>
        </w:tc>
        <w:tc>
          <w:tcPr>
            <w:tcW w:w="0" w:type="auto"/>
            <w:vAlign w:val="center"/>
            <w:hideMark/>
          </w:tcPr>
          <w:p w14:paraId="25A6B05A" w14:textId="77777777" w:rsidR="00891E12" w:rsidRPr="00891E12" w:rsidRDefault="00891E12" w:rsidP="00891E12">
            <w:pPr>
              <w:pStyle w:val="ListParagraph"/>
              <w:tabs>
                <w:tab w:val="left" w:pos="630"/>
              </w:tabs>
              <w:ind w:left="360"/>
              <w:jc w:val="both"/>
              <w:rPr>
                <w:b/>
                <w:bCs/>
              </w:rPr>
            </w:pPr>
            <w:r w:rsidRPr="00891E12">
              <w:rPr>
                <w:b/>
                <w:bCs/>
              </w:rPr>
              <w:t>Omset</w:t>
            </w:r>
          </w:p>
        </w:tc>
        <w:tc>
          <w:tcPr>
            <w:tcW w:w="0" w:type="auto"/>
            <w:vAlign w:val="center"/>
            <w:hideMark/>
          </w:tcPr>
          <w:p w14:paraId="06C835C1" w14:textId="77777777" w:rsidR="00891E12" w:rsidRPr="00891E12" w:rsidRDefault="00891E12" w:rsidP="00891E12">
            <w:pPr>
              <w:pStyle w:val="ListParagraph"/>
              <w:tabs>
                <w:tab w:val="left" w:pos="630"/>
              </w:tabs>
              <w:ind w:left="360"/>
              <w:jc w:val="both"/>
              <w:rPr>
                <w:b/>
                <w:bCs/>
              </w:rPr>
            </w:pPr>
            <w:r w:rsidRPr="00891E12">
              <w:rPr>
                <w:b/>
                <w:bCs/>
              </w:rPr>
              <w:t>Segmen</w:t>
            </w:r>
          </w:p>
        </w:tc>
      </w:tr>
      <w:tr w:rsidR="00891E12" w:rsidRPr="00891E12" w14:paraId="2DB61907" w14:textId="77777777">
        <w:trPr>
          <w:tblCellSpacing w:w="15" w:type="dxa"/>
        </w:trPr>
        <w:tc>
          <w:tcPr>
            <w:tcW w:w="0" w:type="auto"/>
            <w:vAlign w:val="center"/>
            <w:hideMark/>
          </w:tcPr>
          <w:p w14:paraId="54C16BEE" w14:textId="77777777" w:rsidR="00891E12" w:rsidRPr="00891E12" w:rsidRDefault="00891E12" w:rsidP="00891E12">
            <w:pPr>
              <w:pStyle w:val="ListParagraph"/>
              <w:tabs>
                <w:tab w:val="left" w:pos="630"/>
              </w:tabs>
              <w:ind w:left="360"/>
              <w:jc w:val="both"/>
              <w:rPr>
                <w:b/>
              </w:rPr>
            </w:pPr>
            <w:r w:rsidRPr="00891E12">
              <w:rPr>
                <w:b/>
              </w:rPr>
              <w:t>Terdaftar</w:t>
            </w:r>
          </w:p>
        </w:tc>
        <w:tc>
          <w:tcPr>
            <w:tcW w:w="0" w:type="auto"/>
            <w:vAlign w:val="center"/>
            <w:hideMark/>
          </w:tcPr>
          <w:p w14:paraId="1B5676DC" w14:textId="77777777" w:rsidR="00891E12" w:rsidRPr="00891E12" w:rsidRDefault="00891E12" w:rsidP="00891E12">
            <w:pPr>
              <w:pStyle w:val="ListParagraph"/>
              <w:tabs>
                <w:tab w:val="left" w:pos="630"/>
              </w:tabs>
              <w:ind w:left="360"/>
              <w:jc w:val="both"/>
              <w:rPr>
                <w:b/>
              </w:rPr>
            </w:pPr>
            <w:r w:rsidRPr="00891E12">
              <w:rPr>
                <w:b/>
              </w:rPr>
              <w:t>&gt; Median</w:t>
            </w:r>
          </w:p>
        </w:tc>
        <w:tc>
          <w:tcPr>
            <w:tcW w:w="0" w:type="auto"/>
            <w:vAlign w:val="center"/>
            <w:hideMark/>
          </w:tcPr>
          <w:p w14:paraId="5F1A90E4" w14:textId="77777777" w:rsidR="00891E12" w:rsidRPr="00891E12" w:rsidRDefault="00891E12" w:rsidP="00891E12">
            <w:pPr>
              <w:pStyle w:val="ListParagraph"/>
              <w:tabs>
                <w:tab w:val="left" w:pos="630"/>
              </w:tabs>
              <w:ind w:left="360"/>
              <w:jc w:val="both"/>
              <w:rPr>
                <w:b/>
              </w:rPr>
            </w:pPr>
            <w:r w:rsidRPr="00891E12">
              <w:rPr>
                <w:b/>
              </w:rPr>
              <w:t>High</w:t>
            </w:r>
          </w:p>
        </w:tc>
        <w:tc>
          <w:tcPr>
            <w:tcW w:w="0" w:type="auto"/>
            <w:vAlign w:val="center"/>
            <w:hideMark/>
          </w:tcPr>
          <w:p w14:paraId="193552CC" w14:textId="77777777" w:rsidR="00891E12" w:rsidRPr="00891E12" w:rsidRDefault="00891E12" w:rsidP="00891E12">
            <w:pPr>
              <w:pStyle w:val="ListParagraph"/>
              <w:tabs>
                <w:tab w:val="left" w:pos="630"/>
              </w:tabs>
              <w:ind w:left="360"/>
              <w:jc w:val="both"/>
              <w:rPr>
                <w:b/>
              </w:rPr>
            </w:pPr>
            <w:r w:rsidRPr="00891E12">
              <w:rPr>
                <w:b/>
              </w:rPr>
              <w:t>Segmen 1</w:t>
            </w:r>
          </w:p>
        </w:tc>
      </w:tr>
      <w:tr w:rsidR="00891E12" w:rsidRPr="00891E12" w14:paraId="32A938E7" w14:textId="77777777">
        <w:trPr>
          <w:tblCellSpacing w:w="15" w:type="dxa"/>
        </w:trPr>
        <w:tc>
          <w:tcPr>
            <w:tcW w:w="0" w:type="auto"/>
            <w:vAlign w:val="center"/>
            <w:hideMark/>
          </w:tcPr>
          <w:p w14:paraId="3DEAEEDF" w14:textId="77777777" w:rsidR="00891E12" w:rsidRPr="00891E12" w:rsidRDefault="00891E12" w:rsidP="00891E12">
            <w:pPr>
              <w:pStyle w:val="ListParagraph"/>
              <w:tabs>
                <w:tab w:val="left" w:pos="630"/>
              </w:tabs>
              <w:ind w:left="360"/>
              <w:jc w:val="both"/>
              <w:rPr>
                <w:b/>
              </w:rPr>
            </w:pPr>
            <w:r w:rsidRPr="00891E12">
              <w:rPr>
                <w:b/>
              </w:rPr>
              <w:t>Belum Terdaftar</w:t>
            </w:r>
          </w:p>
        </w:tc>
        <w:tc>
          <w:tcPr>
            <w:tcW w:w="0" w:type="auto"/>
            <w:vAlign w:val="center"/>
            <w:hideMark/>
          </w:tcPr>
          <w:p w14:paraId="78DAA5DE" w14:textId="77777777" w:rsidR="00891E12" w:rsidRPr="00891E12" w:rsidRDefault="00891E12" w:rsidP="00891E12">
            <w:pPr>
              <w:pStyle w:val="ListParagraph"/>
              <w:tabs>
                <w:tab w:val="left" w:pos="630"/>
              </w:tabs>
              <w:ind w:left="360"/>
              <w:jc w:val="both"/>
              <w:rPr>
                <w:b/>
              </w:rPr>
            </w:pPr>
            <w:r w:rsidRPr="00891E12">
              <w:rPr>
                <w:b/>
              </w:rPr>
              <w:t>&gt; Median</w:t>
            </w:r>
          </w:p>
        </w:tc>
        <w:tc>
          <w:tcPr>
            <w:tcW w:w="0" w:type="auto"/>
            <w:vAlign w:val="center"/>
            <w:hideMark/>
          </w:tcPr>
          <w:p w14:paraId="771A3313" w14:textId="77777777" w:rsidR="00891E12" w:rsidRPr="00891E12" w:rsidRDefault="00891E12" w:rsidP="00891E12">
            <w:pPr>
              <w:pStyle w:val="ListParagraph"/>
              <w:tabs>
                <w:tab w:val="left" w:pos="630"/>
              </w:tabs>
              <w:ind w:left="360"/>
              <w:jc w:val="both"/>
              <w:rPr>
                <w:b/>
              </w:rPr>
            </w:pPr>
            <w:r w:rsidRPr="00891E12">
              <w:rPr>
                <w:b/>
              </w:rPr>
              <w:t>High</w:t>
            </w:r>
          </w:p>
        </w:tc>
        <w:tc>
          <w:tcPr>
            <w:tcW w:w="0" w:type="auto"/>
            <w:vAlign w:val="center"/>
            <w:hideMark/>
          </w:tcPr>
          <w:p w14:paraId="432662CD" w14:textId="77777777" w:rsidR="00891E12" w:rsidRPr="00891E12" w:rsidRDefault="00891E12" w:rsidP="00891E12">
            <w:pPr>
              <w:pStyle w:val="ListParagraph"/>
              <w:tabs>
                <w:tab w:val="left" w:pos="630"/>
              </w:tabs>
              <w:ind w:left="360"/>
              <w:jc w:val="both"/>
              <w:rPr>
                <w:b/>
              </w:rPr>
            </w:pPr>
            <w:r w:rsidRPr="00891E12">
              <w:rPr>
                <w:b/>
              </w:rPr>
              <w:t>Segmen 2</w:t>
            </w:r>
          </w:p>
        </w:tc>
      </w:tr>
      <w:tr w:rsidR="00891E12" w:rsidRPr="00891E12" w14:paraId="7200B1CF" w14:textId="77777777">
        <w:trPr>
          <w:tblCellSpacing w:w="15" w:type="dxa"/>
        </w:trPr>
        <w:tc>
          <w:tcPr>
            <w:tcW w:w="0" w:type="auto"/>
            <w:vAlign w:val="center"/>
            <w:hideMark/>
          </w:tcPr>
          <w:p w14:paraId="20F8B503" w14:textId="77777777" w:rsidR="00891E12" w:rsidRPr="00891E12" w:rsidRDefault="00891E12" w:rsidP="00891E12">
            <w:pPr>
              <w:pStyle w:val="ListParagraph"/>
              <w:tabs>
                <w:tab w:val="left" w:pos="630"/>
              </w:tabs>
              <w:ind w:left="360"/>
              <w:jc w:val="both"/>
              <w:rPr>
                <w:b/>
              </w:rPr>
            </w:pPr>
            <w:r w:rsidRPr="00891E12">
              <w:rPr>
                <w:b/>
              </w:rPr>
              <w:t>Terdaftar</w:t>
            </w:r>
          </w:p>
        </w:tc>
        <w:tc>
          <w:tcPr>
            <w:tcW w:w="0" w:type="auto"/>
            <w:vAlign w:val="center"/>
            <w:hideMark/>
          </w:tcPr>
          <w:p w14:paraId="0044E552" w14:textId="77777777" w:rsidR="00891E12" w:rsidRPr="00891E12" w:rsidRDefault="00891E12" w:rsidP="00891E12">
            <w:pPr>
              <w:pStyle w:val="ListParagraph"/>
              <w:tabs>
                <w:tab w:val="left" w:pos="630"/>
              </w:tabs>
              <w:ind w:left="360"/>
              <w:jc w:val="both"/>
              <w:rPr>
                <w:b/>
              </w:rPr>
            </w:pPr>
            <w:r w:rsidRPr="00891E12">
              <w:rPr>
                <w:b/>
              </w:rPr>
              <w:t>≤ Median</w:t>
            </w:r>
          </w:p>
        </w:tc>
        <w:tc>
          <w:tcPr>
            <w:tcW w:w="0" w:type="auto"/>
            <w:vAlign w:val="center"/>
            <w:hideMark/>
          </w:tcPr>
          <w:p w14:paraId="6E1E3B3A" w14:textId="77777777" w:rsidR="00891E12" w:rsidRPr="00891E12" w:rsidRDefault="00891E12" w:rsidP="00891E12">
            <w:pPr>
              <w:pStyle w:val="ListParagraph"/>
              <w:tabs>
                <w:tab w:val="left" w:pos="630"/>
              </w:tabs>
              <w:ind w:left="360"/>
              <w:jc w:val="both"/>
              <w:rPr>
                <w:b/>
              </w:rPr>
            </w:pPr>
            <w:r w:rsidRPr="00891E12">
              <w:rPr>
                <w:b/>
              </w:rPr>
              <w:t>Low</w:t>
            </w:r>
          </w:p>
        </w:tc>
        <w:tc>
          <w:tcPr>
            <w:tcW w:w="0" w:type="auto"/>
            <w:vAlign w:val="center"/>
            <w:hideMark/>
          </w:tcPr>
          <w:p w14:paraId="18D30201" w14:textId="77777777" w:rsidR="00891E12" w:rsidRPr="00891E12" w:rsidRDefault="00891E12" w:rsidP="00891E12">
            <w:pPr>
              <w:pStyle w:val="ListParagraph"/>
              <w:tabs>
                <w:tab w:val="left" w:pos="630"/>
              </w:tabs>
              <w:ind w:left="360"/>
              <w:jc w:val="both"/>
              <w:rPr>
                <w:b/>
              </w:rPr>
            </w:pPr>
            <w:r w:rsidRPr="00891E12">
              <w:rPr>
                <w:b/>
              </w:rPr>
              <w:t>Segmen 3</w:t>
            </w:r>
          </w:p>
        </w:tc>
      </w:tr>
      <w:tr w:rsidR="00891E12" w:rsidRPr="00891E12" w14:paraId="0DF9E208" w14:textId="77777777">
        <w:trPr>
          <w:tblCellSpacing w:w="15" w:type="dxa"/>
        </w:trPr>
        <w:tc>
          <w:tcPr>
            <w:tcW w:w="0" w:type="auto"/>
            <w:vAlign w:val="center"/>
            <w:hideMark/>
          </w:tcPr>
          <w:p w14:paraId="1FB23D0D" w14:textId="77777777" w:rsidR="00891E12" w:rsidRPr="00891E12" w:rsidRDefault="00891E12" w:rsidP="00891E12">
            <w:pPr>
              <w:pStyle w:val="ListParagraph"/>
              <w:tabs>
                <w:tab w:val="left" w:pos="630"/>
              </w:tabs>
              <w:ind w:left="360"/>
              <w:jc w:val="both"/>
              <w:rPr>
                <w:b/>
              </w:rPr>
            </w:pPr>
            <w:r w:rsidRPr="00891E12">
              <w:rPr>
                <w:b/>
              </w:rPr>
              <w:t>Belum Terdaftar</w:t>
            </w:r>
          </w:p>
        </w:tc>
        <w:tc>
          <w:tcPr>
            <w:tcW w:w="0" w:type="auto"/>
            <w:vAlign w:val="center"/>
            <w:hideMark/>
          </w:tcPr>
          <w:p w14:paraId="13DCD01A" w14:textId="77777777" w:rsidR="00891E12" w:rsidRPr="00891E12" w:rsidRDefault="00891E12" w:rsidP="00891E12">
            <w:pPr>
              <w:pStyle w:val="ListParagraph"/>
              <w:tabs>
                <w:tab w:val="left" w:pos="630"/>
              </w:tabs>
              <w:ind w:left="360"/>
              <w:jc w:val="both"/>
              <w:rPr>
                <w:b/>
              </w:rPr>
            </w:pPr>
            <w:r w:rsidRPr="00891E12">
              <w:rPr>
                <w:b/>
              </w:rPr>
              <w:t>≤ Median</w:t>
            </w:r>
          </w:p>
        </w:tc>
        <w:tc>
          <w:tcPr>
            <w:tcW w:w="0" w:type="auto"/>
            <w:vAlign w:val="center"/>
            <w:hideMark/>
          </w:tcPr>
          <w:p w14:paraId="192827A6" w14:textId="77777777" w:rsidR="00891E12" w:rsidRPr="00891E12" w:rsidRDefault="00891E12" w:rsidP="00891E12">
            <w:pPr>
              <w:pStyle w:val="ListParagraph"/>
              <w:tabs>
                <w:tab w:val="left" w:pos="630"/>
              </w:tabs>
              <w:ind w:left="360"/>
              <w:jc w:val="both"/>
              <w:rPr>
                <w:b/>
              </w:rPr>
            </w:pPr>
            <w:r w:rsidRPr="00891E12">
              <w:rPr>
                <w:b/>
              </w:rPr>
              <w:t>Low</w:t>
            </w:r>
          </w:p>
        </w:tc>
        <w:tc>
          <w:tcPr>
            <w:tcW w:w="0" w:type="auto"/>
            <w:vAlign w:val="center"/>
            <w:hideMark/>
          </w:tcPr>
          <w:p w14:paraId="3485D99B" w14:textId="77777777" w:rsidR="00891E12" w:rsidRPr="00891E12" w:rsidRDefault="00891E12" w:rsidP="00891E12">
            <w:pPr>
              <w:pStyle w:val="ListParagraph"/>
              <w:tabs>
                <w:tab w:val="left" w:pos="630"/>
              </w:tabs>
              <w:ind w:left="360"/>
              <w:jc w:val="both"/>
              <w:rPr>
                <w:b/>
              </w:rPr>
            </w:pPr>
            <w:r w:rsidRPr="00891E12">
              <w:rPr>
                <w:b/>
              </w:rPr>
              <w:t>Segmen 4</w:t>
            </w:r>
          </w:p>
        </w:tc>
      </w:tr>
    </w:tbl>
    <w:p w14:paraId="466114C3" w14:textId="77777777" w:rsidR="00891E12" w:rsidRPr="00891E12" w:rsidRDefault="00891E12" w:rsidP="00891E12">
      <w:pPr>
        <w:pStyle w:val="ListParagraph"/>
        <w:tabs>
          <w:tab w:val="left" w:pos="630"/>
        </w:tabs>
        <w:ind w:left="360"/>
        <w:jc w:val="both"/>
        <w:rPr>
          <w:b/>
        </w:rPr>
      </w:pPr>
      <w:r w:rsidRPr="00891E12">
        <w:rPr>
          <w:b/>
        </w:rPr>
        <w:t>Atau dalam bentuk naratif formal.</w:t>
      </w:r>
    </w:p>
    <w:p w14:paraId="15665E1A" w14:textId="77777777" w:rsidR="00891E12" w:rsidRPr="00891E12" w:rsidRDefault="00891E12" w:rsidP="00891E12">
      <w:pPr>
        <w:pStyle w:val="ListParagraph"/>
        <w:tabs>
          <w:tab w:val="left" w:pos="630"/>
        </w:tabs>
        <w:ind w:left="360"/>
        <w:jc w:val="both"/>
        <w:rPr>
          <w:b/>
        </w:rPr>
      </w:pPr>
      <w:r w:rsidRPr="00891E12">
        <w:rPr>
          <w:b/>
        </w:rPr>
        <w:pict w14:anchorId="33213F89">
          <v:rect id="_x0000_i1082" style="width:0;height:1.5pt" o:hralign="center" o:hrstd="t" o:hr="t" fillcolor="#a0a0a0" stroked="f"/>
        </w:pict>
      </w:r>
    </w:p>
    <w:p w14:paraId="1334B615" w14:textId="77777777" w:rsidR="00891E12" w:rsidRPr="00891E12" w:rsidRDefault="00891E12" w:rsidP="00891E12">
      <w:pPr>
        <w:pStyle w:val="ListParagraph"/>
        <w:tabs>
          <w:tab w:val="left" w:pos="630"/>
        </w:tabs>
        <w:ind w:left="360"/>
        <w:jc w:val="both"/>
        <w:rPr>
          <w:b/>
          <w:bCs/>
        </w:rPr>
      </w:pPr>
      <w:r w:rsidRPr="00891E12">
        <w:rPr>
          <w:b/>
          <w:bCs/>
        </w:rPr>
        <w:t>d. Additional EDA Tables &amp; Charts</w:t>
      </w:r>
    </w:p>
    <w:p w14:paraId="683A04AA"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Tujuan</w:t>
      </w:r>
    </w:p>
    <w:p w14:paraId="14D1E113" w14:textId="77777777" w:rsidR="00891E12" w:rsidRPr="00891E12" w:rsidRDefault="00891E12" w:rsidP="00891E12">
      <w:pPr>
        <w:pStyle w:val="ListParagraph"/>
        <w:tabs>
          <w:tab w:val="left" w:pos="630"/>
        </w:tabs>
        <w:ind w:left="360"/>
        <w:jc w:val="both"/>
        <w:rPr>
          <w:b/>
        </w:rPr>
      </w:pPr>
      <w:r w:rsidRPr="00891E12">
        <w:rPr>
          <w:b/>
        </w:rPr>
        <w:t>Menaruh output yang terlalu detail untuk bagian utama.</w:t>
      </w:r>
    </w:p>
    <w:p w14:paraId="52B45E48"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Isi Bisa Berupa:</w:t>
      </w:r>
    </w:p>
    <w:p w14:paraId="6C91DBD3" w14:textId="77777777" w:rsidR="00891E12" w:rsidRPr="00891E12" w:rsidRDefault="00891E12" w:rsidP="00891E12">
      <w:pPr>
        <w:pStyle w:val="ListParagraph"/>
        <w:numPr>
          <w:ilvl w:val="0"/>
          <w:numId w:val="21"/>
        </w:numPr>
        <w:tabs>
          <w:tab w:val="left" w:pos="630"/>
        </w:tabs>
        <w:jc w:val="both"/>
        <w:rPr>
          <w:b/>
        </w:rPr>
      </w:pPr>
      <w:r w:rsidRPr="00891E12">
        <w:rPr>
          <w:b/>
        </w:rPr>
        <w:t>Tabel korelasi lengkap</w:t>
      </w:r>
    </w:p>
    <w:p w14:paraId="32AB2E88" w14:textId="77777777" w:rsidR="00891E12" w:rsidRPr="00891E12" w:rsidRDefault="00891E12" w:rsidP="00891E12">
      <w:pPr>
        <w:pStyle w:val="ListParagraph"/>
        <w:numPr>
          <w:ilvl w:val="0"/>
          <w:numId w:val="21"/>
        </w:numPr>
        <w:tabs>
          <w:tab w:val="left" w:pos="630"/>
        </w:tabs>
        <w:jc w:val="both"/>
        <w:rPr>
          <w:b/>
        </w:rPr>
      </w:pPr>
      <w:r w:rsidRPr="00891E12">
        <w:rPr>
          <w:b/>
        </w:rPr>
        <w:t>Statistik deskriptif lengkap</w:t>
      </w:r>
    </w:p>
    <w:p w14:paraId="6C24DB10" w14:textId="77777777" w:rsidR="00891E12" w:rsidRPr="00891E12" w:rsidRDefault="00891E12" w:rsidP="00891E12">
      <w:pPr>
        <w:pStyle w:val="ListParagraph"/>
        <w:numPr>
          <w:ilvl w:val="0"/>
          <w:numId w:val="21"/>
        </w:numPr>
        <w:tabs>
          <w:tab w:val="left" w:pos="630"/>
        </w:tabs>
        <w:jc w:val="both"/>
        <w:rPr>
          <w:b/>
        </w:rPr>
      </w:pPr>
      <w:r w:rsidRPr="00891E12">
        <w:rPr>
          <w:b/>
        </w:rPr>
        <w:t>Distribusi per sektor vs segmen</w:t>
      </w:r>
    </w:p>
    <w:p w14:paraId="5CF4F5D6" w14:textId="77777777" w:rsidR="00891E12" w:rsidRPr="00891E12" w:rsidRDefault="00891E12" w:rsidP="00891E12">
      <w:pPr>
        <w:pStyle w:val="ListParagraph"/>
        <w:numPr>
          <w:ilvl w:val="0"/>
          <w:numId w:val="21"/>
        </w:numPr>
        <w:tabs>
          <w:tab w:val="left" w:pos="630"/>
        </w:tabs>
        <w:jc w:val="both"/>
        <w:rPr>
          <w:b/>
        </w:rPr>
      </w:pPr>
      <w:r w:rsidRPr="00891E12">
        <w:rPr>
          <w:b/>
        </w:rPr>
        <w:t>Boxplot tambahan</w:t>
      </w:r>
    </w:p>
    <w:p w14:paraId="3C880ADA" w14:textId="77777777" w:rsidR="00891E12" w:rsidRPr="00891E12" w:rsidRDefault="00891E12" w:rsidP="00891E12">
      <w:pPr>
        <w:pStyle w:val="ListParagraph"/>
        <w:numPr>
          <w:ilvl w:val="0"/>
          <w:numId w:val="21"/>
        </w:numPr>
        <w:tabs>
          <w:tab w:val="left" w:pos="630"/>
        </w:tabs>
        <w:jc w:val="both"/>
        <w:rPr>
          <w:b/>
        </w:rPr>
      </w:pPr>
      <w:r w:rsidRPr="00891E12">
        <w:rPr>
          <w:b/>
        </w:rPr>
        <w:t>Crosstab legalitas vs segmen</w:t>
      </w:r>
    </w:p>
    <w:p w14:paraId="4A152D8E"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Bentuk Penyajian</w:t>
      </w:r>
    </w:p>
    <w:p w14:paraId="29816AB1" w14:textId="77777777" w:rsidR="00891E12" w:rsidRPr="00891E12" w:rsidRDefault="00891E12" w:rsidP="00891E12">
      <w:pPr>
        <w:pStyle w:val="ListParagraph"/>
        <w:numPr>
          <w:ilvl w:val="0"/>
          <w:numId w:val="22"/>
        </w:numPr>
        <w:tabs>
          <w:tab w:val="left" w:pos="630"/>
        </w:tabs>
        <w:jc w:val="both"/>
        <w:rPr>
          <w:b/>
        </w:rPr>
      </w:pPr>
      <w:r w:rsidRPr="00891E12">
        <w:rPr>
          <w:b/>
        </w:rPr>
        <w:t>Tabel</w:t>
      </w:r>
    </w:p>
    <w:p w14:paraId="64E6D46D" w14:textId="77777777" w:rsidR="00891E12" w:rsidRPr="00891E12" w:rsidRDefault="00891E12" w:rsidP="00891E12">
      <w:pPr>
        <w:pStyle w:val="ListParagraph"/>
        <w:numPr>
          <w:ilvl w:val="0"/>
          <w:numId w:val="22"/>
        </w:numPr>
        <w:tabs>
          <w:tab w:val="left" w:pos="630"/>
        </w:tabs>
        <w:jc w:val="both"/>
        <w:rPr>
          <w:b/>
        </w:rPr>
      </w:pPr>
      <w:r w:rsidRPr="00891E12">
        <w:rPr>
          <w:b/>
        </w:rPr>
        <w:t>Screenshot grafik</w:t>
      </w:r>
    </w:p>
    <w:p w14:paraId="0670486C" w14:textId="77777777" w:rsidR="00891E12" w:rsidRPr="00891E12" w:rsidRDefault="00891E12" w:rsidP="00891E12">
      <w:pPr>
        <w:pStyle w:val="ListParagraph"/>
        <w:numPr>
          <w:ilvl w:val="0"/>
          <w:numId w:val="22"/>
        </w:numPr>
        <w:tabs>
          <w:tab w:val="left" w:pos="630"/>
        </w:tabs>
        <w:jc w:val="both"/>
        <w:rPr>
          <w:b/>
        </w:rPr>
      </w:pPr>
      <w:r w:rsidRPr="00891E12">
        <w:rPr>
          <w:b/>
        </w:rPr>
        <w:t>Output ringkasan statistik</w:t>
      </w:r>
    </w:p>
    <w:p w14:paraId="1C96FD27"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Jangan ulang grafik yang sudah ada di body utama kecuali dalam bentuk tabel detailnya.</w:t>
      </w:r>
    </w:p>
    <w:p w14:paraId="677A7132" w14:textId="77777777" w:rsidR="00891E12" w:rsidRPr="00891E12" w:rsidRDefault="00891E12" w:rsidP="00891E12">
      <w:pPr>
        <w:pStyle w:val="ListParagraph"/>
        <w:tabs>
          <w:tab w:val="left" w:pos="630"/>
        </w:tabs>
        <w:ind w:left="360"/>
        <w:jc w:val="both"/>
        <w:rPr>
          <w:b/>
        </w:rPr>
      </w:pPr>
      <w:r w:rsidRPr="00891E12">
        <w:rPr>
          <w:b/>
        </w:rPr>
        <w:pict w14:anchorId="1D8F4C8E">
          <v:rect id="_x0000_i1083" style="width:0;height:1.5pt" o:hralign="center" o:hrstd="t" o:hr="t" fillcolor="#a0a0a0" stroked="f"/>
        </w:pict>
      </w:r>
    </w:p>
    <w:p w14:paraId="5F557590" w14:textId="77777777" w:rsidR="00891E12" w:rsidRPr="00891E12" w:rsidRDefault="00891E12" w:rsidP="00891E12">
      <w:pPr>
        <w:pStyle w:val="ListParagraph"/>
        <w:tabs>
          <w:tab w:val="left" w:pos="630"/>
        </w:tabs>
        <w:ind w:left="360"/>
        <w:jc w:val="both"/>
        <w:rPr>
          <w:b/>
          <w:bCs/>
        </w:rPr>
      </w:pPr>
      <w:r w:rsidRPr="00891E12">
        <w:rPr>
          <w:b/>
          <w:bCs/>
        </w:rPr>
        <w:t>e. Assumptions &amp; Analytical Decisions</w:t>
      </w:r>
    </w:p>
    <w:p w14:paraId="6C8BEC74"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Tujuan</w:t>
      </w:r>
    </w:p>
    <w:p w14:paraId="4EFB017F" w14:textId="77777777" w:rsidR="00891E12" w:rsidRPr="00891E12" w:rsidRDefault="00891E12" w:rsidP="00891E12">
      <w:pPr>
        <w:pStyle w:val="ListParagraph"/>
        <w:tabs>
          <w:tab w:val="left" w:pos="630"/>
        </w:tabs>
        <w:ind w:left="360"/>
        <w:jc w:val="both"/>
        <w:rPr>
          <w:b/>
        </w:rPr>
      </w:pPr>
      <w:r w:rsidRPr="00891E12">
        <w:rPr>
          <w:b/>
        </w:rPr>
        <w:t>Menunjukkan bahwa Anda sadar terhadap batasan metodologis.</w:t>
      </w:r>
    </w:p>
    <w:p w14:paraId="0E753996"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Isi Contoh:</w:t>
      </w:r>
    </w:p>
    <w:p w14:paraId="422ED7CE" w14:textId="77777777" w:rsidR="00891E12" w:rsidRPr="00891E12" w:rsidRDefault="00891E12" w:rsidP="00891E12">
      <w:pPr>
        <w:pStyle w:val="ListParagraph"/>
        <w:numPr>
          <w:ilvl w:val="0"/>
          <w:numId w:val="23"/>
        </w:numPr>
        <w:tabs>
          <w:tab w:val="left" w:pos="630"/>
        </w:tabs>
        <w:jc w:val="both"/>
        <w:rPr>
          <w:b/>
        </w:rPr>
      </w:pPr>
      <w:r w:rsidRPr="00891E12">
        <w:rPr>
          <w:b/>
        </w:rPr>
        <w:t>Median digunakan sebagai threshold karena distribusi omset skewed.</w:t>
      </w:r>
    </w:p>
    <w:p w14:paraId="1A19C90A" w14:textId="77777777" w:rsidR="00891E12" w:rsidRPr="00891E12" w:rsidRDefault="00891E12" w:rsidP="00891E12">
      <w:pPr>
        <w:pStyle w:val="ListParagraph"/>
        <w:numPr>
          <w:ilvl w:val="0"/>
          <w:numId w:val="23"/>
        </w:numPr>
        <w:tabs>
          <w:tab w:val="left" w:pos="630"/>
        </w:tabs>
        <w:jc w:val="both"/>
        <w:rPr>
          <w:b/>
        </w:rPr>
      </w:pPr>
      <w:r w:rsidRPr="00891E12">
        <w:rPr>
          <w:b/>
        </w:rPr>
        <w:lastRenderedPageBreak/>
        <w:t>Korelasi digunakan sebagai indikator hubungan awal, bukan kausalitas.</w:t>
      </w:r>
    </w:p>
    <w:p w14:paraId="6A4237E2" w14:textId="77777777" w:rsidR="00891E12" w:rsidRPr="00891E12" w:rsidRDefault="00891E12" w:rsidP="00891E12">
      <w:pPr>
        <w:pStyle w:val="ListParagraph"/>
        <w:numPr>
          <w:ilvl w:val="0"/>
          <w:numId w:val="23"/>
        </w:numPr>
        <w:tabs>
          <w:tab w:val="left" w:pos="630"/>
        </w:tabs>
        <w:jc w:val="both"/>
        <w:rPr>
          <w:b/>
        </w:rPr>
      </w:pPr>
      <w:r w:rsidRPr="00891E12">
        <w:rPr>
          <w:b/>
        </w:rPr>
        <w:t>Segmentasi dilakukan rule-based untuk meningkatkan interpretabilitas.</w:t>
      </w:r>
    </w:p>
    <w:p w14:paraId="0966BC3C" w14:textId="77777777" w:rsidR="00891E12" w:rsidRPr="00891E12" w:rsidRDefault="00891E12" w:rsidP="00891E12">
      <w:pPr>
        <w:pStyle w:val="ListParagraph"/>
        <w:numPr>
          <w:ilvl w:val="0"/>
          <w:numId w:val="23"/>
        </w:numPr>
        <w:tabs>
          <w:tab w:val="left" w:pos="630"/>
        </w:tabs>
        <w:jc w:val="both"/>
        <w:rPr>
          <w:b/>
        </w:rPr>
      </w:pPr>
      <w:r w:rsidRPr="00891E12">
        <w:rPr>
          <w:b/>
        </w:rPr>
        <w:t>Variabel kapasitas_produksi disesuaikan untuk menjaga konsistensi logis dengan omset.</w:t>
      </w:r>
    </w:p>
    <w:p w14:paraId="45500930" w14:textId="77777777" w:rsidR="00891E12" w:rsidRPr="00891E12" w:rsidRDefault="00891E12" w:rsidP="00891E12">
      <w:pPr>
        <w:pStyle w:val="ListParagraph"/>
        <w:numPr>
          <w:ilvl w:val="0"/>
          <w:numId w:val="23"/>
        </w:numPr>
        <w:tabs>
          <w:tab w:val="left" w:pos="630"/>
        </w:tabs>
        <w:jc w:val="both"/>
        <w:rPr>
          <w:b/>
        </w:rPr>
      </w:pPr>
      <w:r w:rsidRPr="00891E12">
        <w:rPr>
          <w:b/>
        </w:rPr>
        <w:t>Analisis tidak mempertimbangkan faktor eksternal seperti lokasi atau kondisi pasar.</w:t>
      </w:r>
    </w:p>
    <w:p w14:paraId="2A7D438A"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Bentuk Penyajian</w:t>
      </w:r>
    </w:p>
    <w:p w14:paraId="2294DB74" w14:textId="77777777" w:rsidR="00891E12" w:rsidRPr="00891E12" w:rsidRDefault="00891E12" w:rsidP="00891E12">
      <w:pPr>
        <w:pStyle w:val="ListParagraph"/>
        <w:tabs>
          <w:tab w:val="left" w:pos="630"/>
        </w:tabs>
        <w:ind w:left="360"/>
        <w:jc w:val="both"/>
        <w:rPr>
          <w:b/>
        </w:rPr>
      </w:pPr>
      <w:r w:rsidRPr="00891E12">
        <w:rPr>
          <w:b/>
        </w:rPr>
        <w:t>Bullet points formal.</w:t>
      </w:r>
    </w:p>
    <w:p w14:paraId="43B3AE35" w14:textId="77777777" w:rsidR="00891E12" w:rsidRPr="00891E12" w:rsidRDefault="00891E12" w:rsidP="00891E12">
      <w:pPr>
        <w:pStyle w:val="ListParagraph"/>
        <w:tabs>
          <w:tab w:val="left" w:pos="630"/>
        </w:tabs>
        <w:ind w:left="360"/>
        <w:jc w:val="both"/>
        <w:rPr>
          <w:b/>
        </w:rPr>
      </w:pPr>
      <w:r w:rsidRPr="00891E12">
        <w:rPr>
          <w:b/>
        </w:rPr>
        <w:t>Bagian ini membuat laporan terlihat sangat matang secara akademik.</w:t>
      </w:r>
    </w:p>
    <w:p w14:paraId="5F2F0284" w14:textId="77777777" w:rsidR="00891E12" w:rsidRPr="00891E12" w:rsidRDefault="00891E12" w:rsidP="00891E12">
      <w:pPr>
        <w:pStyle w:val="ListParagraph"/>
        <w:tabs>
          <w:tab w:val="left" w:pos="630"/>
        </w:tabs>
        <w:ind w:left="360"/>
        <w:jc w:val="both"/>
        <w:rPr>
          <w:b/>
        </w:rPr>
      </w:pPr>
      <w:r w:rsidRPr="00891E12">
        <w:rPr>
          <w:b/>
        </w:rPr>
        <w:pict w14:anchorId="1D7898A3">
          <v:rect id="_x0000_i1084" style="width:0;height:1.5pt" o:hralign="center" o:hrstd="t" o:hr="t" fillcolor="#a0a0a0" stroked="f"/>
        </w:pict>
      </w:r>
    </w:p>
    <w:p w14:paraId="298064EF" w14:textId="77777777" w:rsidR="00891E12" w:rsidRPr="00891E12" w:rsidRDefault="00891E12" w:rsidP="00891E12">
      <w:pPr>
        <w:pStyle w:val="ListParagraph"/>
        <w:tabs>
          <w:tab w:val="left" w:pos="630"/>
        </w:tabs>
        <w:ind w:left="360"/>
        <w:jc w:val="both"/>
        <w:rPr>
          <w:b/>
          <w:bCs/>
        </w:rPr>
      </w:pPr>
      <w:r w:rsidRPr="00891E12">
        <w:rPr>
          <w:b/>
          <w:bCs/>
        </w:rPr>
        <w:t>f. Notebook / Code Reference</w:t>
      </w:r>
    </w:p>
    <w:p w14:paraId="3DACFCA4"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Tujuan</w:t>
      </w:r>
    </w:p>
    <w:p w14:paraId="3064F4EC" w14:textId="77777777" w:rsidR="00891E12" w:rsidRPr="00891E12" w:rsidRDefault="00891E12" w:rsidP="00891E12">
      <w:pPr>
        <w:pStyle w:val="ListParagraph"/>
        <w:tabs>
          <w:tab w:val="left" w:pos="630"/>
        </w:tabs>
        <w:ind w:left="360"/>
        <w:jc w:val="both"/>
        <w:rPr>
          <w:b/>
        </w:rPr>
      </w:pPr>
      <w:r w:rsidRPr="00891E12">
        <w:rPr>
          <w:b/>
        </w:rPr>
        <w:t>Menjamin reproducibility.</w:t>
      </w:r>
    </w:p>
    <w:p w14:paraId="2C14D74E"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Isi</w:t>
      </w:r>
    </w:p>
    <w:p w14:paraId="36948F72" w14:textId="77777777" w:rsidR="00891E12" w:rsidRPr="00891E12" w:rsidRDefault="00891E12" w:rsidP="00891E12">
      <w:pPr>
        <w:pStyle w:val="ListParagraph"/>
        <w:numPr>
          <w:ilvl w:val="0"/>
          <w:numId w:val="24"/>
        </w:numPr>
        <w:tabs>
          <w:tab w:val="left" w:pos="630"/>
        </w:tabs>
        <w:jc w:val="both"/>
        <w:rPr>
          <w:b/>
        </w:rPr>
      </w:pPr>
      <w:r w:rsidRPr="00891E12">
        <w:rPr>
          <w:b/>
        </w:rPr>
        <w:t>Nama file notebook</w:t>
      </w:r>
    </w:p>
    <w:p w14:paraId="7C4FE685" w14:textId="77777777" w:rsidR="00891E12" w:rsidRPr="00891E12" w:rsidRDefault="00891E12" w:rsidP="00891E12">
      <w:pPr>
        <w:pStyle w:val="ListParagraph"/>
        <w:numPr>
          <w:ilvl w:val="0"/>
          <w:numId w:val="24"/>
        </w:numPr>
        <w:tabs>
          <w:tab w:val="left" w:pos="630"/>
        </w:tabs>
        <w:jc w:val="both"/>
        <w:rPr>
          <w:b/>
        </w:rPr>
      </w:pPr>
      <w:r w:rsidRPr="00891E12">
        <w:rPr>
          <w:b/>
        </w:rPr>
        <w:t>Library yang digunakan</w:t>
      </w:r>
    </w:p>
    <w:p w14:paraId="204B81EA" w14:textId="77777777" w:rsidR="00891E12" w:rsidRPr="00891E12" w:rsidRDefault="00891E12" w:rsidP="00891E12">
      <w:pPr>
        <w:pStyle w:val="ListParagraph"/>
        <w:numPr>
          <w:ilvl w:val="0"/>
          <w:numId w:val="24"/>
        </w:numPr>
        <w:tabs>
          <w:tab w:val="left" w:pos="630"/>
        </w:tabs>
        <w:jc w:val="both"/>
        <w:rPr>
          <w:b/>
        </w:rPr>
      </w:pPr>
      <w:r w:rsidRPr="00891E12">
        <w:rPr>
          <w:b/>
        </w:rPr>
        <w:t>Versi Python (opsional)</w:t>
      </w:r>
    </w:p>
    <w:p w14:paraId="0BC3C2C1" w14:textId="77777777" w:rsidR="00891E12" w:rsidRPr="00891E12" w:rsidRDefault="00891E12" w:rsidP="00891E12">
      <w:pPr>
        <w:pStyle w:val="ListParagraph"/>
        <w:numPr>
          <w:ilvl w:val="0"/>
          <w:numId w:val="24"/>
        </w:numPr>
        <w:tabs>
          <w:tab w:val="left" w:pos="630"/>
        </w:tabs>
        <w:jc w:val="both"/>
        <w:rPr>
          <w:b/>
        </w:rPr>
      </w:pPr>
      <w:r w:rsidRPr="00891E12">
        <w:rPr>
          <w:b/>
        </w:rPr>
        <w:t>Lokasi file (jika diserahkan terpisah)</w:t>
      </w:r>
    </w:p>
    <w:p w14:paraId="70132A4C"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Bentuk Penyajian</w:t>
      </w:r>
    </w:p>
    <w:p w14:paraId="2A4A8AB0" w14:textId="77777777" w:rsidR="00891E12" w:rsidRPr="00891E12" w:rsidRDefault="00891E12" w:rsidP="00891E12">
      <w:pPr>
        <w:pStyle w:val="ListParagraph"/>
        <w:tabs>
          <w:tab w:val="left" w:pos="630"/>
        </w:tabs>
        <w:ind w:left="360"/>
        <w:jc w:val="both"/>
        <w:rPr>
          <w:b/>
        </w:rPr>
      </w:pPr>
      <w:r w:rsidRPr="00891E12">
        <w:rPr>
          <w:b/>
        </w:rPr>
        <w:t>Naratif singkat:</w:t>
      </w:r>
    </w:p>
    <w:p w14:paraId="08B75D21" w14:textId="77777777" w:rsidR="00891E12" w:rsidRPr="00891E12" w:rsidRDefault="00891E12" w:rsidP="00891E12">
      <w:pPr>
        <w:pStyle w:val="ListParagraph"/>
        <w:tabs>
          <w:tab w:val="left" w:pos="630"/>
        </w:tabs>
        <w:ind w:left="360"/>
        <w:jc w:val="both"/>
        <w:rPr>
          <w:b/>
        </w:rPr>
      </w:pPr>
      <w:r w:rsidRPr="00891E12">
        <w:rPr>
          <w:b/>
        </w:rPr>
        <w:t>Seluruh analisis dilakukan menggunakan Python (pandas, numpy, matplotlib) dalam Jupyter Notebook. File notebook tersedia sebagai lampiran terpisah.</w:t>
      </w:r>
    </w:p>
    <w:p w14:paraId="7D7C70A2" w14:textId="77777777" w:rsidR="00891E12" w:rsidRPr="00891E12" w:rsidRDefault="00891E12" w:rsidP="00891E12">
      <w:pPr>
        <w:pStyle w:val="ListParagraph"/>
        <w:tabs>
          <w:tab w:val="left" w:pos="630"/>
        </w:tabs>
        <w:ind w:left="360"/>
        <w:jc w:val="both"/>
        <w:rPr>
          <w:b/>
        </w:rPr>
      </w:pPr>
      <w:r w:rsidRPr="00891E12">
        <w:rPr>
          <w:b/>
        </w:rPr>
        <w:t>Tidak perlu copy seluruh kode ke laporan utama.</w:t>
      </w:r>
    </w:p>
    <w:p w14:paraId="29F9F927" w14:textId="77777777" w:rsidR="00891E12" w:rsidRPr="00891E12" w:rsidRDefault="00891E12" w:rsidP="00891E12">
      <w:pPr>
        <w:pStyle w:val="ListParagraph"/>
        <w:tabs>
          <w:tab w:val="left" w:pos="630"/>
        </w:tabs>
        <w:ind w:left="360"/>
        <w:jc w:val="both"/>
        <w:rPr>
          <w:b/>
        </w:rPr>
      </w:pPr>
      <w:r w:rsidRPr="00891E12">
        <w:rPr>
          <w:b/>
        </w:rPr>
        <w:pict w14:anchorId="36846FC5">
          <v:rect id="_x0000_i1085" style="width:0;height:1.5pt" o:hralign="center" o:hrstd="t" o:hr="t" fillcolor="#a0a0a0" stroked="f"/>
        </w:pict>
      </w:r>
    </w:p>
    <w:p w14:paraId="75D82235"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Ringkasan – Mana yang Wajib?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3086"/>
        <w:gridCol w:w="1142"/>
      </w:tblGrid>
      <w:tr w:rsidR="00891E12" w:rsidRPr="00891E12" w14:paraId="1317D15F" w14:textId="77777777">
        <w:trPr>
          <w:tblHeader/>
          <w:tblCellSpacing w:w="15" w:type="dxa"/>
        </w:trPr>
        <w:tc>
          <w:tcPr>
            <w:tcW w:w="0" w:type="auto"/>
            <w:vAlign w:val="center"/>
            <w:hideMark/>
          </w:tcPr>
          <w:p w14:paraId="7FA551AC" w14:textId="77777777" w:rsidR="00891E12" w:rsidRPr="00891E12" w:rsidRDefault="00891E12" w:rsidP="00891E12">
            <w:pPr>
              <w:pStyle w:val="ListParagraph"/>
              <w:tabs>
                <w:tab w:val="left" w:pos="630"/>
              </w:tabs>
              <w:ind w:left="360"/>
              <w:jc w:val="both"/>
              <w:rPr>
                <w:b/>
                <w:bCs/>
              </w:rPr>
            </w:pPr>
            <w:r w:rsidRPr="00891E12">
              <w:rPr>
                <w:b/>
                <w:bCs/>
              </w:rPr>
              <w:t>Bagian</w:t>
            </w:r>
          </w:p>
        </w:tc>
        <w:tc>
          <w:tcPr>
            <w:tcW w:w="0" w:type="auto"/>
            <w:vAlign w:val="center"/>
            <w:hideMark/>
          </w:tcPr>
          <w:p w14:paraId="043B2E98" w14:textId="77777777" w:rsidR="00891E12" w:rsidRPr="00891E12" w:rsidRDefault="00891E12" w:rsidP="00891E12">
            <w:pPr>
              <w:pStyle w:val="ListParagraph"/>
              <w:tabs>
                <w:tab w:val="left" w:pos="630"/>
              </w:tabs>
              <w:ind w:left="360"/>
              <w:jc w:val="both"/>
              <w:rPr>
                <w:b/>
                <w:bCs/>
              </w:rPr>
            </w:pPr>
            <w:r w:rsidRPr="00891E12">
              <w:rPr>
                <w:b/>
                <w:bCs/>
              </w:rPr>
              <w:t>Wajib?</w:t>
            </w:r>
          </w:p>
        </w:tc>
        <w:tc>
          <w:tcPr>
            <w:tcW w:w="0" w:type="auto"/>
            <w:vAlign w:val="center"/>
            <w:hideMark/>
          </w:tcPr>
          <w:p w14:paraId="6D77417A" w14:textId="77777777" w:rsidR="00891E12" w:rsidRPr="00891E12" w:rsidRDefault="00891E12" w:rsidP="00891E12">
            <w:pPr>
              <w:pStyle w:val="ListParagraph"/>
              <w:tabs>
                <w:tab w:val="left" w:pos="630"/>
              </w:tabs>
              <w:ind w:left="360"/>
              <w:jc w:val="both"/>
              <w:rPr>
                <w:b/>
                <w:bCs/>
              </w:rPr>
            </w:pPr>
            <w:r w:rsidRPr="00891E12">
              <w:rPr>
                <w:b/>
                <w:bCs/>
              </w:rPr>
              <w:t>Alasan</w:t>
            </w:r>
          </w:p>
        </w:tc>
      </w:tr>
      <w:tr w:rsidR="00891E12" w:rsidRPr="00891E12" w14:paraId="6785ED51" w14:textId="77777777">
        <w:trPr>
          <w:tblCellSpacing w:w="15" w:type="dxa"/>
        </w:trPr>
        <w:tc>
          <w:tcPr>
            <w:tcW w:w="0" w:type="auto"/>
            <w:vAlign w:val="center"/>
            <w:hideMark/>
          </w:tcPr>
          <w:p w14:paraId="13C7DA4B" w14:textId="77777777" w:rsidR="00891E12" w:rsidRPr="00891E12" w:rsidRDefault="00891E12" w:rsidP="00891E12">
            <w:pPr>
              <w:pStyle w:val="ListParagraph"/>
              <w:tabs>
                <w:tab w:val="left" w:pos="630"/>
              </w:tabs>
              <w:ind w:left="360"/>
              <w:jc w:val="both"/>
              <w:rPr>
                <w:b/>
              </w:rPr>
            </w:pPr>
            <w:r w:rsidRPr="00891E12">
              <w:rPr>
                <w:b/>
              </w:rPr>
              <w:t>Data Dictionary</w:t>
            </w:r>
          </w:p>
        </w:tc>
        <w:tc>
          <w:tcPr>
            <w:tcW w:w="0" w:type="auto"/>
            <w:vAlign w:val="center"/>
            <w:hideMark/>
          </w:tcPr>
          <w:p w14:paraId="750E2C3C"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Sangat disarankan</w:t>
            </w:r>
          </w:p>
        </w:tc>
        <w:tc>
          <w:tcPr>
            <w:tcW w:w="0" w:type="auto"/>
            <w:vAlign w:val="center"/>
            <w:hideMark/>
          </w:tcPr>
          <w:p w14:paraId="3BC3F474" w14:textId="77777777" w:rsidR="00891E12" w:rsidRPr="00891E12" w:rsidRDefault="00891E12" w:rsidP="00891E12">
            <w:pPr>
              <w:pStyle w:val="ListParagraph"/>
              <w:tabs>
                <w:tab w:val="left" w:pos="630"/>
              </w:tabs>
              <w:ind w:left="360"/>
              <w:jc w:val="both"/>
              <w:rPr>
                <w:b/>
              </w:rPr>
            </w:pPr>
          </w:p>
        </w:tc>
      </w:tr>
      <w:tr w:rsidR="00891E12" w:rsidRPr="00891E12" w14:paraId="2273E74D" w14:textId="77777777">
        <w:trPr>
          <w:tblCellSpacing w:w="15" w:type="dxa"/>
        </w:trPr>
        <w:tc>
          <w:tcPr>
            <w:tcW w:w="0" w:type="auto"/>
            <w:vAlign w:val="center"/>
            <w:hideMark/>
          </w:tcPr>
          <w:p w14:paraId="17EE1AD7" w14:textId="77777777" w:rsidR="00891E12" w:rsidRPr="00891E12" w:rsidRDefault="00891E12" w:rsidP="00891E12">
            <w:pPr>
              <w:pStyle w:val="ListParagraph"/>
              <w:tabs>
                <w:tab w:val="left" w:pos="630"/>
              </w:tabs>
              <w:ind w:left="360"/>
              <w:jc w:val="both"/>
              <w:rPr>
                <w:b/>
              </w:rPr>
            </w:pPr>
            <w:r w:rsidRPr="00891E12">
              <w:rPr>
                <w:b/>
              </w:rPr>
              <w:t>Cleaning Log</w:t>
            </w:r>
          </w:p>
        </w:tc>
        <w:tc>
          <w:tcPr>
            <w:tcW w:w="0" w:type="auto"/>
            <w:vAlign w:val="center"/>
            <w:hideMark/>
          </w:tcPr>
          <w:p w14:paraId="2488587D"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Perlu</w:t>
            </w:r>
          </w:p>
        </w:tc>
        <w:tc>
          <w:tcPr>
            <w:tcW w:w="0" w:type="auto"/>
            <w:vAlign w:val="center"/>
            <w:hideMark/>
          </w:tcPr>
          <w:p w14:paraId="1DB77799" w14:textId="77777777" w:rsidR="00891E12" w:rsidRPr="00891E12" w:rsidRDefault="00891E12" w:rsidP="00891E12">
            <w:pPr>
              <w:pStyle w:val="ListParagraph"/>
              <w:tabs>
                <w:tab w:val="left" w:pos="630"/>
              </w:tabs>
              <w:ind w:left="360"/>
              <w:jc w:val="both"/>
              <w:rPr>
                <w:b/>
              </w:rPr>
            </w:pPr>
          </w:p>
        </w:tc>
      </w:tr>
      <w:tr w:rsidR="00891E12" w:rsidRPr="00891E12" w14:paraId="3213314B" w14:textId="77777777">
        <w:trPr>
          <w:tblCellSpacing w:w="15" w:type="dxa"/>
        </w:trPr>
        <w:tc>
          <w:tcPr>
            <w:tcW w:w="0" w:type="auto"/>
            <w:vAlign w:val="center"/>
            <w:hideMark/>
          </w:tcPr>
          <w:p w14:paraId="537D29B9" w14:textId="77777777" w:rsidR="00891E12" w:rsidRPr="00891E12" w:rsidRDefault="00891E12" w:rsidP="00891E12">
            <w:pPr>
              <w:pStyle w:val="ListParagraph"/>
              <w:tabs>
                <w:tab w:val="left" w:pos="630"/>
              </w:tabs>
              <w:ind w:left="360"/>
              <w:jc w:val="both"/>
              <w:rPr>
                <w:b/>
              </w:rPr>
            </w:pPr>
            <w:r w:rsidRPr="00891E12">
              <w:rPr>
                <w:b/>
              </w:rPr>
              <w:t>Segmentation Rules</w:t>
            </w:r>
          </w:p>
        </w:tc>
        <w:tc>
          <w:tcPr>
            <w:tcW w:w="0" w:type="auto"/>
            <w:vAlign w:val="center"/>
            <w:hideMark/>
          </w:tcPr>
          <w:p w14:paraId="03B67341"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Wajib</w:t>
            </w:r>
          </w:p>
        </w:tc>
        <w:tc>
          <w:tcPr>
            <w:tcW w:w="0" w:type="auto"/>
            <w:vAlign w:val="center"/>
            <w:hideMark/>
          </w:tcPr>
          <w:p w14:paraId="09703E50" w14:textId="77777777" w:rsidR="00891E12" w:rsidRPr="00891E12" w:rsidRDefault="00891E12" w:rsidP="00891E12">
            <w:pPr>
              <w:pStyle w:val="ListParagraph"/>
              <w:tabs>
                <w:tab w:val="left" w:pos="630"/>
              </w:tabs>
              <w:ind w:left="360"/>
              <w:jc w:val="both"/>
              <w:rPr>
                <w:b/>
              </w:rPr>
            </w:pPr>
          </w:p>
        </w:tc>
      </w:tr>
      <w:tr w:rsidR="00891E12" w:rsidRPr="00891E12" w14:paraId="733A7788" w14:textId="77777777">
        <w:trPr>
          <w:tblCellSpacing w:w="15" w:type="dxa"/>
        </w:trPr>
        <w:tc>
          <w:tcPr>
            <w:tcW w:w="0" w:type="auto"/>
            <w:vAlign w:val="center"/>
            <w:hideMark/>
          </w:tcPr>
          <w:p w14:paraId="2556E6DC" w14:textId="77777777" w:rsidR="00891E12" w:rsidRPr="00891E12" w:rsidRDefault="00891E12" w:rsidP="00891E12">
            <w:pPr>
              <w:pStyle w:val="ListParagraph"/>
              <w:tabs>
                <w:tab w:val="left" w:pos="630"/>
              </w:tabs>
              <w:ind w:left="360"/>
              <w:jc w:val="both"/>
              <w:rPr>
                <w:b/>
              </w:rPr>
            </w:pPr>
            <w:r w:rsidRPr="00891E12">
              <w:rPr>
                <w:b/>
              </w:rPr>
              <w:t>Additional EDA</w:t>
            </w:r>
          </w:p>
        </w:tc>
        <w:tc>
          <w:tcPr>
            <w:tcW w:w="0" w:type="auto"/>
            <w:vAlign w:val="center"/>
            <w:hideMark/>
          </w:tcPr>
          <w:p w14:paraId="11E34CE2" w14:textId="77777777" w:rsidR="00891E12" w:rsidRPr="00891E12" w:rsidRDefault="00891E12" w:rsidP="00891E12">
            <w:pPr>
              <w:pStyle w:val="ListParagraph"/>
              <w:tabs>
                <w:tab w:val="left" w:pos="630"/>
              </w:tabs>
              <w:ind w:left="360"/>
              <w:jc w:val="both"/>
              <w:rPr>
                <w:b/>
              </w:rPr>
            </w:pPr>
            <w:r w:rsidRPr="00891E12">
              <w:rPr>
                <w:rFonts w:ascii="Segoe UI Symbol" w:hAnsi="Segoe UI Symbol" w:cs="Segoe UI Symbol"/>
                <w:b/>
              </w:rPr>
              <w:t>⚖</w:t>
            </w:r>
            <w:r w:rsidRPr="00891E12">
              <w:rPr>
                <w:b/>
              </w:rPr>
              <w:t xml:space="preserve"> Opsional</w:t>
            </w:r>
          </w:p>
        </w:tc>
        <w:tc>
          <w:tcPr>
            <w:tcW w:w="0" w:type="auto"/>
            <w:vAlign w:val="center"/>
            <w:hideMark/>
          </w:tcPr>
          <w:p w14:paraId="58092E1A" w14:textId="77777777" w:rsidR="00891E12" w:rsidRPr="00891E12" w:rsidRDefault="00891E12" w:rsidP="00891E12">
            <w:pPr>
              <w:pStyle w:val="ListParagraph"/>
              <w:tabs>
                <w:tab w:val="left" w:pos="630"/>
              </w:tabs>
              <w:ind w:left="360"/>
              <w:jc w:val="both"/>
              <w:rPr>
                <w:b/>
              </w:rPr>
            </w:pPr>
          </w:p>
        </w:tc>
      </w:tr>
      <w:tr w:rsidR="00891E12" w:rsidRPr="00891E12" w14:paraId="24B7AB5E" w14:textId="77777777">
        <w:trPr>
          <w:tblCellSpacing w:w="15" w:type="dxa"/>
        </w:trPr>
        <w:tc>
          <w:tcPr>
            <w:tcW w:w="0" w:type="auto"/>
            <w:vAlign w:val="center"/>
            <w:hideMark/>
          </w:tcPr>
          <w:p w14:paraId="25087F50" w14:textId="77777777" w:rsidR="00891E12" w:rsidRPr="00891E12" w:rsidRDefault="00891E12" w:rsidP="00891E12">
            <w:pPr>
              <w:pStyle w:val="ListParagraph"/>
              <w:tabs>
                <w:tab w:val="left" w:pos="630"/>
              </w:tabs>
              <w:ind w:left="360"/>
              <w:jc w:val="both"/>
              <w:rPr>
                <w:b/>
              </w:rPr>
            </w:pPr>
            <w:r w:rsidRPr="00891E12">
              <w:rPr>
                <w:b/>
              </w:rPr>
              <w:lastRenderedPageBreak/>
              <w:t>Assumptions</w:t>
            </w:r>
          </w:p>
        </w:tc>
        <w:tc>
          <w:tcPr>
            <w:tcW w:w="0" w:type="auto"/>
            <w:vAlign w:val="center"/>
            <w:hideMark/>
          </w:tcPr>
          <w:p w14:paraId="5208F0E9"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Sangat disarankan</w:t>
            </w:r>
          </w:p>
        </w:tc>
        <w:tc>
          <w:tcPr>
            <w:tcW w:w="0" w:type="auto"/>
            <w:vAlign w:val="center"/>
            <w:hideMark/>
          </w:tcPr>
          <w:p w14:paraId="3C0EF41C" w14:textId="77777777" w:rsidR="00891E12" w:rsidRPr="00891E12" w:rsidRDefault="00891E12" w:rsidP="00891E12">
            <w:pPr>
              <w:pStyle w:val="ListParagraph"/>
              <w:tabs>
                <w:tab w:val="left" w:pos="630"/>
              </w:tabs>
              <w:ind w:left="360"/>
              <w:jc w:val="both"/>
              <w:rPr>
                <w:b/>
              </w:rPr>
            </w:pPr>
          </w:p>
        </w:tc>
      </w:tr>
      <w:tr w:rsidR="00891E12" w:rsidRPr="00891E12" w14:paraId="31080D6C" w14:textId="77777777">
        <w:trPr>
          <w:tblCellSpacing w:w="15" w:type="dxa"/>
        </w:trPr>
        <w:tc>
          <w:tcPr>
            <w:tcW w:w="0" w:type="auto"/>
            <w:vAlign w:val="center"/>
            <w:hideMark/>
          </w:tcPr>
          <w:p w14:paraId="3535FCC8" w14:textId="77777777" w:rsidR="00891E12" w:rsidRPr="00891E12" w:rsidRDefault="00891E12" w:rsidP="00891E12">
            <w:pPr>
              <w:pStyle w:val="ListParagraph"/>
              <w:tabs>
                <w:tab w:val="left" w:pos="630"/>
              </w:tabs>
              <w:ind w:left="360"/>
              <w:jc w:val="both"/>
              <w:rPr>
                <w:b/>
              </w:rPr>
            </w:pPr>
            <w:r w:rsidRPr="00891E12">
              <w:rPr>
                <w:b/>
              </w:rPr>
              <w:t>Code Reference</w:t>
            </w:r>
          </w:p>
        </w:tc>
        <w:tc>
          <w:tcPr>
            <w:tcW w:w="0" w:type="auto"/>
            <w:vAlign w:val="center"/>
            <w:hideMark/>
          </w:tcPr>
          <w:p w14:paraId="732F5101" w14:textId="77777777" w:rsidR="00891E12" w:rsidRPr="00891E12" w:rsidRDefault="00891E12" w:rsidP="00891E12">
            <w:pPr>
              <w:pStyle w:val="ListParagraph"/>
              <w:tabs>
                <w:tab w:val="left" w:pos="630"/>
              </w:tabs>
              <w:ind w:left="360"/>
              <w:jc w:val="both"/>
              <w:rPr>
                <w:b/>
              </w:rPr>
            </w:pPr>
            <w:r w:rsidRPr="00891E12">
              <w:rPr>
                <w:rFonts w:ascii="Segoe UI Symbol" w:hAnsi="Segoe UI Symbol" w:cs="Segoe UI Symbol"/>
                <w:b/>
              </w:rPr>
              <w:t>⚖</w:t>
            </w:r>
            <w:r w:rsidRPr="00891E12">
              <w:rPr>
                <w:b/>
              </w:rPr>
              <w:t xml:space="preserve"> Tergantung kebutuhan</w:t>
            </w:r>
          </w:p>
        </w:tc>
        <w:tc>
          <w:tcPr>
            <w:tcW w:w="0" w:type="auto"/>
            <w:vAlign w:val="center"/>
            <w:hideMark/>
          </w:tcPr>
          <w:p w14:paraId="79439716" w14:textId="77777777" w:rsidR="00891E12" w:rsidRPr="00891E12" w:rsidRDefault="00891E12" w:rsidP="00891E12">
            <w:pPr>
              <w:pStyle w:val="ListParagraph"/>
              <w:tabs>
                <w:tab w:val="left" w:pos="630"/>
              </w:tabs>
              <w:ind w:left="360"/>
              <w:jc w:val="both"/>
              <w:rPr>
                <w:b/>
              </w:rPr>
            </w:pPr>
          </w:p>
        </w:tc>
      </w:tr>
    </w:tbl>
    <w:p w14:paraId="1CF7A767" w14:textId="77777777" w:rsidR="00891E12" w:rsidRPr="00891E12" w:rsidRDefault="00891E12" w:rsidP="00891E12">
      <w:pPr>
        <w:pStyle w:val="ListParagraph"/>
        <w:tabs>
          <w:tab w:val="left" w:pos="630"/>
        </w:tabs>
        <w:ind w:left="360"/>
        <w:jc w:val="both"/>
        <w:rPr>
          <w:b/>
        </w:rPr>
      </w:pPr>
      <w:r w:rsidRPr="00891E12">
        <w:rPr>
          <w:b/>
        </w:rPr>
        <w:pict w14:anchorId="11C0A825">
          <v:rect id="_x0000_i1086" style="width:0;height:1.5pt" o:hralign="center" o:hrstd="t" o:hr="t" fillcolor="#a0a0a0" stroked="f"/>
        </w:pict>
      </w:r>
    </w:p>
    <w:p w14:paraId="63DDD29D" w14:textId="77777777" w:rsidR="00891E12" w:rsidRPr="00891E12" w:rsidRDefault="00891E12" w:rsidP="00891E12">
      <w:pPr>
        <w:pStyle w:val="ListParagraph"/>
        <w:tabs>
          <w:tab w:val="left" w:pos="630"/>
        </w:tabs>
        <w:ind w:left="360"/>
        <w:jc w:val="both"/>
        <w:rPr>
          <w:b/>
        </w:rPr>
      </w:pPr>
      <w:r w:rsidRPr="00891E12">
        <w:rPr>
          <w:b/>
        </w:rPr>
        <w:t>Jika Anda mau, saya bisa bantu:</w:t>
      </w:r>
    </w:p>
    <w:p w14:paraId="4FE5B3B7" w14:textId="77777777" w:rsidR="00891E12" w:rsidRPr="00891E12" w:rsidRDefault="00891E12" w:rsidP="00891E12">
      <w:pPr>
        <w:pStyle w:val="ListParagraph"/>
        <w:numPr>
          <w:ilvl w:val="0"/>
          <w:numId w:val="25"/>
        </w:numPr>
        <w:tabs>
          <w:tab w:val="left" w:pos="630"/>
        </w:tabs>
        <w:jc w:val="both"/>
        <w:rPr>
          <w:b/>
        </w:rPr>
      </w:pPr>
      <w:r w:rsidRPr="00891E12">
        <w:rPr>
          <w:b/>
        </w:rPr>
        <w:t>Menyusun Data Dictionary lengkap berdasarkan dataset Anda</w:t>
      </w:r>
    </w:p>
    <w:p w14:paraId="3A2C55C9" w14:textId="77777777" w:rsidR="00891E12" w:rsidRPr="00891E12" w:rsidRDefault="00891E12" w:rsidP="00891E12">
      <w:pPr>
        <w:pStyle w:val="ListParagraph"/>
        <w:numPr>
          <w:ilvl w:val="0"/>
          <w:numId w:val="25"/>
        </w:numPr>
        <w:tabs>
          <w:tab w:val="left" w:pos="630"/>
        </w:tabs>
        <w:jc w:val="both"/>
        <w:rPr>
          <w:b/>
        </w:rPr>
      </w:pPr>
      <w:r w:rsidRPr="00891E12">
        <w:rPr>
          <w:b/>
        </w:rPr>
        <w:t>Menyusun Cleaning Log final yang rapi</w:t>
      </w:r>
    </w:p>
    <w:p w14:paraId="51E3E5D9" w14:textId="77777777" w:rsidR="00891E12" w:rsidRPr="00891E12" w:rsidRDefault="00891E12" w:rsidP="00891E12">
      <w:pPr>
        <w:pStyle w:val="ListParagraph"/>
        <w:numPr>
          <w:ilvl w:val="0"/>
          <w:numId w:val="25"/>
        </w:numPr>
        <w:tabs>
          <w:tab w:val="left" w:pos="630"/>
        </w:tabs>
        <w:jc w:val="both"/>
        <w:rPr>
          <w:b/>
        </w:rPr>
      </w:pPr>
      <w:r w:rsidRPr="00891E12">
        <w:rPr>
          <w:b/>
        </w:rPr>
        <w:t>Atau menulis Appendix lengkap siap copy-paste ke laporan</w:t>
      </w:r>
    </w:p>
    <w:p w14:paraId="2EF589E7" w14:textId="77777777" w:rsidR="00891E12" w:rsidRPr="00891E12" w:rsidRDefault="00891E12" w:rsidP="00891E12">
      <w:pPr>
        <w:pStyle w:val="ListParagraph"/>
        <w:tabs>
          <w:tab w:val="left" w:pos="630"/>
        </w:tabs>
        <w:ind w:left="360"/>
        <w:jc w:val="both"/>
        <w:rPr>
          <w:b/>
        </w:rPr>
      </w:pPr>
      <w:r w:rsidRPr="00891E12">
        <w:rPr>
          <w:b/>
        </w:rPr>
        <w:t xml:space="preserve">Tinggal beri tahu mau mulai dari bagian mana </w:t>
      </w:r>
      <w:r w:rsidRPr="00891E12">
        <w:rPr>
          <w:rFonts w:ascii="Segoe UI Emoji" w:hAnsi="Segoe UI Emoji" w:cs="Segoe UI Emoji"/>
          <w:b/>
        </w:rPr>
        <w:t>👍</w:t>
      </w:r>
    </w:p>
    <w:p w14:paraId="1CB8351E" w14:textId="77777777" w:rsidR="00891E12" w:rsidRPr="00891E12" w:rsidRDefault="00891E12" w:rsidP="00891E12">
      <w:pPr>
        <w:pStyle w:val="ListParagraph"/>
        <w:tabs>
          <w:tab w:val="left" w:pos="630"/>
        </w:tabs>
        <w:ind w:left="360"/>
        <w:jc w:val="both"/>
        <w:rPr>
          <w:b/>
        </w:rPr>
      </w:pPr>
      <w:r w:rsidRPr="00891E12">
        <w:rPr>
          <w:b/>
        </w:rPr>
        <w:t>Untuk mengubah seluruh hasil kerjaan menjadi portfolio, apa bentuk yang Anda sarankan? Apakah dibuat menjadi slide/ppt?</w:t>
      </w:r>
    </w:p>
    <w:p w14:paraId="61DA7D57" w14:textId="77777777" w:rsidR="00891E12" w:rsidRPr="00891E12" w:rsidRDefault="00891E12" w:rsidP="00891E12">
      <w:pPr>
        <w:pStyle w:val="ListParagraph"/>
        <w:tabs>
          <w:tab w:val="left" w:pos="630"/>
        </w:tabs>
        <w:ind w:left="360"/>
        <w:jc w:val="both"/>
        <w:rPr>
          <w:b/>
        </w:rPr>
      </w:pPr>
      <w:r w:rsidRPr="00891E12">
        <w:rPr>
          <w:b/>
        </w:rPr>
        <w:t xml:space="preserve">Pertanyaan bagus — karena mengubah laporan menjadi </w:t>
      </w:r>
      <w:r w:rsidRPr="00891E12">
        <w:rPr>
          <w:b/>
          <w:bCs/>
        </w:rPr>
        <w:t>portfolio</w:t>
      </w:r>
      <w:r w:rsidRPr="00891E12">
        <w:rPr>
          <w:b/>
        </w:rPr>
        <w:t xml:space="preserve"> itu bukan sekadar memindahkan isi ke slide, tapi mengubah cara penyampaian agar lebih “menjual”.</w:t>
      </w:r>
    </w:p>
    <w:p w14:paraId="16074A59" w14:textId="77777777" w:rsidR="00891E12" w:rsidRPr="00891E12" w:rsidRDefault="00891E12" w:rsidP="00891E12">
      <w:pPr>
        <w:pStyle w:val="ListParagraph"/>
        <w:tabs>
          <w:tab w:val="left" w:pos="630"/>
        </w:tabs>
        <w:ind w:left="360"/>
        <w:jc w:val="both"/>
        <w:rPr>
          <w:b/>
        </w:rPr>
      </w:pPr>
      <w:r w:rsidRPr="00891E12">
        <w:rPr>
          <w:b/>
        </w:rPr>
        <w:t>Jawaban singkatnya:</w:t>
      </w:r>
    </w:p>
    <w:p w14:paraId="30BC06B5"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w:t>
      </w:r>
      <w:r w:rsidRPr="00891E12">
        <w:rPr>
          <w:b/>
          <w:bCs/>
        </w:rPr>
        <w:t>Ya, sebaiknya dibuat dalam bentuk slide (PPT)</w:t>
      </w:r>
      <w:r w:rsidRPr="00891E12">
        <w:rPr>
          <w:b/>
        </w:rPr>
        <w:br/>
        <w:t xml:space="preserve">TAPI bukan hanya PPT biasa — melainkan </w:t>
      </w:r>
      <w:r w:rsidRPr="00891E12">
        <w:rPr>
          <w:b/>
          <w:bCs/>
        </w:rPr>
        <w:t>portfolio storytelling slide deck</w:t>
      </w:r>
      <w:r w:rsidRPr="00891E12">
        <w:rPr>
          <w:b/>
        </w:rPr>
        <w:t>.</w:t>
      </w:r>
    </w:p>
    <w:p w14:paraId="385A2772" w14:textId="77777777" w:rsidR="00891E12" w:rsidRPr="00891E12" w:rsidRDefault="00891E12" w:rsidP="00891E12">
      <w:pPr>
        <w:pStyle w:val="ListParagraph"/>
        <w:tabs>
          <w:tab w:val="left" w:pos="630"/>
        </w:tabs>
        <w:ind w:left="360"/>
        <w:jc w:val="both"/>
        <w:rPr>
          <w:b/>
        </w:rPr>
      </w:pPr>
      <w:r w:rsidRPr="00891E12">
        <w:rPr>
          <w:b/>
        </w:rPr>
        <w:t>Saya jelaskan opsi terbaiknya.</w:t>
      </w:r>
    </w:p>
    <w:p w14:paraId="75A80425" w14:textId="77777777" w:rsidR="00891E12" w:rsidRPr="00891E12" w:rsidRDefault="00891E12" w:rsidP="00891E12">
      <w:pPr>
        <w:pStyle w:val="ListParagraph"/>
        <w:tabs>
          <w:tab w:val="left" w:pos="630"/>
        </w:tabs>
        <w:ind w:left="360"/>
        <w:jc w:val="both"/>
        <w:rPr>
          <w:b/>
        </w:rPr>
      </w:pPr>
      <w:r w:rsidRPr="00891E12">
        <w:rPr>
          <w:b/>
        </w:rPr>
        <w:pict w14:anchorId="26FF432C">
          <v:rect id="_x0000_i1087" style="width:0;height:1.5pt" o:hralign="center" o:hrstd="t" o:hr="t" fillcolor="#a0a0a0" stroked="f"/>
        </w:pict>
      </w:r>
    </w:p>
    <w:p w14:paraId="49B40770" w14:textId="77777777" w:rsidR="00891E12" w:rsidRPr="00891E12" w:rsidRDefault="00891E12" w:rsidP="00891E12">
      <w:pPr>
        <w:pStyle w:val="ListParagraph"/>
        <w:tabs>
          <w:tab w:val="left" w:pos="630"/>
        </w:tabs>
        <w:ind w:left="360"/>
        <w:jc w:val="both"/>
        <w:rPr>
          <w:b/>
          <w:bCs/>
        </w:rPr>
      </w:pPr>
      <w:r w:rsidRPr="00891E12">
        <w:rPr>
          <w:rFonts w:ascii="Segoe UI Emoji" w:hAnsi="Segoe UI Emoji" w:cs="Segoe UI Emoji"/>
          <w:b/>
          <w:bCs/>
        </w:rPr>
        <w:t>🎯</w:t>
      </w:r>
      <w:r w:rsidRPr="00891E12">
        <w:rPr>
          <w:b/>
          <w:bCs/>
        </w:rPr>
        <w:t xml:space="preserve"> Format Terbaik untuk Data Analytics Portfolio</w:t>
      </w:r>
    </w:p>
    <w:p w14:paraId="1A8E213E" w14:textId="77777777" w:rsidR="00891E12" w:rsidRPr="00891E12" w:rsidRDefault="00891E12" w:rsidP="00891E12">
      <w:pPr>
        <w:pStyle w:val="ListParagraph"/>
        <w:tabs>
          <w:tab w:val="left" w:pos="630"/>
        </w:tabs>
        <w:ind w:left="360"/>
        <w:jc w:val="both"/>
        <w:rPr>
          <w:b/>
          <w:bCs/>
        </w:rPr>
      </w:pPr>
      <w:r w:rsidRPr="00891E12">
        <w:rPr>
          <w:b/>
          <w:bCs/>
        </w:rPr>
        <w:t>1️</w:t>
      </w:r>
      <w:r w:rsidRPr="00891E12">
        <w:rPr>
          <w:rFonts w:ascii="Segoe UI Symbol" w:hAnsi="Segoe UI Symbol" w:cs="Segoe UI Symbol"/>
          <w:b/>
          <w:bCs/>
        </w:rPr>
        <w:t>⃣</w:t>
      </w:r>
      <w:r w:rsidRPr="00891E12">
        <w:rPr>
          <w:b/>
          <w:bCs/>
        </w:rPr>
        <w:t xml:space="preserve"> Slide Deck (Paling Direkomendasikan)</w:t>
      </w:r>
    </w:p>
    <w:p w14:paraId="599DFAEC" w14:textId="77777777" w:rsidR="00891E12" w:rsidRPr="00891E12" w:rsidRDefault="00891E12" w:rsidP="00891E12">
      <w:pPr>
        <w:pStyle w:val="ListParagraph"/>
        <w:tabs>
          <w:tab w:val="left" w:pos="630"/>
        </w:tabs>
        <w:ind w:left="360"/>
        <w:jc w:val="both"/>
        <w:rPr>
          <w:b/>
          <w:bCs/>
        </w:rPr>
      </w:pPr>
      <w:r w:rsidRPr="00891E12">
        <w:rPr>
          <w:b/>
          <w:bCs/>
        </w:rPr>
        <w:t>Kenapa slide?</w:t>
      </w:r>
    </w:p>
    <w:p w14:paraId="1CB020CE" w14:textId="77777777" w:rsidR="00891E12" w:rsidRPr="00891E12" w:rsidRDefault="00891E12" w:rsidP="00891E12">
      <w:pPr>
        <w:pStyle w:val="ListParagraph"/>
        <w:tabs>
          <w:tab w:val="left" w:pos="630"/>
        </w:tabs>
        <w:ind w:left="360"/>
        <w:jc w:val="both"/>
        <w:rPr>
          <w:b/>
        </w:rPr>
      </w:pPr>
      <w:r w:rsidRPr="00891E12">
        <w:rPr>
          <w:b/>
        </w:rPr>
        <w:t>Karena:</w:t>
      </w:r>
    </w:p>
    <w:p w14:paraId="2BE735FC" w14:textId="77777777" w:rsidR="00891E12" w:rsidRPr="00891E12" w:rsidRDefault="00891E12" w:rsidP="00891E12">
      <w:pPr>
        <w:pStyle w:val="ListParagraph"/>
        <w:numPr>
          <w:ilvl w:val="0"/>
          <w:numId w:val="26"/>
        </w:numPr>
        <w:tabs>
          <w:tab w:val="left" w:pos="630"/>
        </w:tabs>
        <w:jc w:val="both"/>
        <w:rPr>
          <w:b/>
        </w:rPr>
      </w:pPr>
      <w:r w:rsidRPr="00891E12">
        <w:rPr>
          <w:b/>
        </w:rPr>
        <w:t>Recruiter hanya melihat portfolio 3–7 menit</w:t>
      </w:r>
    </w:p>
    <w:p w14:paraId="600ED265" w14:textId="77777777" w:rsidR="00891E12" w:rsidRPr="00891E12" w:rsidRDefault="00891E12" w:rsidP="00891E12">
      <w:pPr>
        <w:pStyle w:val="ListParagraph"/>
        <w:numPr>
          <w:ilvl w:val="0"/>
          <w:numId w:val="26"/>
        </w:numPr>
        <w:tabs>
          <w:tab w:val="left" w:pos="630"/>
        </w:tabs>
        <w:jc w:val="both"/>
        <w:rPr>
          <w:b/>
        </w:rPr>
      </w:pPr>
      <w:r w:rsidRPr="00891E12">
        <w:rPr>
          <w:b/>
        </w:rPr>
        <w:t>Slide memaksa Anda ringkas</w:t>
      </w:r>
    </w:p>
    <w:p w14:paraId="33AA6254" w14:textId="77777777" w:rsidR="00891E12" w:rsidRPr="00891E12" w:rsidRDefault="00891E12" w:rsidP="00891E12">
      <w:pPr>
        <w:pStyle w:val="ListParagraph"/>
        <w:numPr>
          <w:ilvl w:val="0"/>
          <w:numId w:val="26"/>
        </w:numPr>
        <w:tabs>
          <w:tab w:val="left" w:pos="630"/>
        </w:tabs>
        <w:jc w:val="both"/>
        <w:rPr>
          <w:b/>
        </w:rPr>
      </w:pPr>
      <w:r w:rsidRPr="00891E12">
        <w:rPr>
          <w:b/>
        </w:rPr>
        <w:t>Visual lebih kuat dibanding laporan panjang</w:t>
      </w:r>
    </w:p>
    <w:p w14:paraId="2A8B111A" w14:textId="77777777" w:rsidR="00891E12" w:rsidRPr="00891E12" w:rsidRDefault="00891E12" w:rsidP="00891E12">
      <w:pPr>
        <w:pStyle w:val="ListParagraph"/>
        <w:numPr>
          <w:ilvl w:val="0"/>
          <w:numId w:val="26"/>
        </w:numPr>
        <w:tabs>
          <w:tab w:val="left" w:pos="630"/>
        </w:tabs>
        <w:jc w:val="both"/>
        <w:rPr>
          <w:b/>
        </w:rPr>
      </w:pPr>
      <w:r w:rsidRPr="00891E12">
        <w:rPr>
          <w:b/>
        </w:rPr>
        <w:t>Cocok untuk presentasi wawancara</w:t>
      </w:r>
    </w:p>
    <w:p w14:paraId="341BCB18" w14:textId="77777777" w:rsidR="00891E12" w:rsidRPr="00891E12" w:rsidRDefault="00891E12" w:rsidP="00891E12">
      <w:pPr>
        <w:pStyle w:val="ListParagraph"/>
        <w:tabs>
          <w:tab w:val="left" w:pos="630"/>
        </w:tabs>
        <w:ind w:left="360"/>
        <w:jc w:val="both"/>
        <w:rPr>
          <w:b/>
          <w:bCs/>
        </w:rPr>
      </w:pPr>
      <w:r w:rsidRPr="00891E12">
        <w:rPr>
          <w:b/>
          <w:bCs/>
        </w:rPr>
        <w:t>Struktur ideal (10–15 slide saja)</w:t>
      </w:r>
    </w:p>
    <w:p w14:paraId="294B177C" w14:textId="77777777" w:rsidR="00891E12" w:rsidRPr="00891E12" w:rsidRDefault="00891E12" w:rsidP="00891E12">
      <w:pPr>
        <w:pStyle w:val="ListParagraph"/>
        <w:numPr>
          <w:ilvl w:val="0"/>
          <w:numId w:val="27"/>
        </w:numPr>
        <w:tabs>
          <w:tab w:val="left" w:pos="630"/>
        </w:tabs>
        <w:jc w:val="both"/>
        <w:rPr>
          <w:b/>
        </w:rPr>
      </w:pPr>
      <w:r w:rsidRPr="00891E12">
        <w:rPr>
          <w:b/>
        </w:rPr>
        <w:t>Title Page</w:t>
      </w:r>
    </w:p>
    <w:p w14:paraId="40D0B9A0" w14:textId="77777777" w:rsidR="00891E12" w:rsidRPr="00891E12" w:rsidRDefault="00891E12" w:rsidP="00891E12">
      <w:pPr>
        <w:pStyle w:val="ListParagraph"/>
        <w:numPr>
          <w:ilvl w:val="0"/>
          <w:numId w:val="27"/>
        </w:numPr>
        <w:tabs>
          <w:tab w:val="left" w:pos="630"/>
        </w:tabs>
        <w:jc w:val="both"/>
        <w:rPr>
          <w:b/>
        </w:rPr>
      </w:pPr>
      <w:r w:rsidRPr="00891E12">
        <w:rPr>
          <w:b/>
        </w:rPr>
        <w:t>Business Background</w:t>
      </w:r>
    </w:p>
    <w:p w14:paraId="226E1734" w14:textId="77777777" w:rsidR="00891E12" w:rsidRPr="00891E12" w:rsidRDefault="00891E12" w:rsidP="00891E12">
      <w:pPr>
        <w:pStyle w:val="ListParagraph"/>
        <w:numPr>
          <w:ilvl w:val="0"/>
          <w:numId w:val="27"/>
        </w:numPr>
        <w:tabs>
          <w:tab w:val="left" w:pos="630"/>
        </w:tabs>
        <w:jc w:val="both"/>
        <w:rPr>
          <w:b/>
        </w:rPr>
      </w:pPr>
      <w:r w:rsidRPr="00891E12">
        <w:rPr>
          <w:b/>
        </w:rPr>
        <w:t>Problem Statement</w:t>
      </w:r>
    </w:p>
    <w:p w14:paraId="747CE4D4" w14:textId="77777777" w:rsidR="00891E12" w:rsidRPr="00891E12" w:rsidRDefault="00891E12" w:rsidP="00891E12">
      <w:pPr>
        <w:pStyle w:val="ListParagraph"/>
        <w:numPr>
          <w:ilvl w:val="0"/>
          <w:numId w:val="27"/>
        </w:numPr>
        <w:tabs>
          <w:tab w:val="left" w:pos="630"/>
        </w:tabs>
        <w:jc w:val="both"/>
        <w:rPr>
          <w:b/>
        </w:rPr>
      </w:pPr>
      <w:r w:rsidRPr="00891E12">
        <w:rPr>
          <w:b/>
        </w:rPr>
        <w:lastRenderedPageBreak/>
        <w:t>Dataset Overview</w:t>
      </w:r>
    </w:p>
    <w:p w14:paraId="76638908" w14:textId="77777777" w:rsidR="00891E12" w:rsidRPr="00891E12" w:rsidRDefault="00891E12" w:rsidP="00891E12">
      <w:pPr>
        <w:pStyle w:val="ListParagraph"/>
        <w:numPr>
          <w:ilvl w:val="0"/>
          <w:numId w:val="27"/>
        </w:numPr>
        <w:tabs>
          <w:tab w:val="left" w:pos="630"/>
        </w:tabs>
        <w:jc w:val="both"/>
        <w:rPr>
          <w:b/>
        </w:rPr>
      </w:pPr>
      <w:r w:rsidRPr="00891E12">
        <w:rPr>
          <w:b/>
        </w:rPr>
        <w:t>Data Cleaning Process</w:t>
      </w:r>
    </w:p>
    <w:p w14:paraId="638CE706" w14:textId="77777777" w:rsidR="00891E12" w:rsidRPr="00891E12" w:rsidRDefault="00891E12" w:rsidP="00891E12">
      <w:pPr>
        <w:pStyle w:val="ListParagraph"/>
        <w:numPr>
          <w:ilvl w:val="0"/>
          <w:numId w:val="27"/>
        </w:numPr>
        <w:tabs>
          <w:tab w:val="left" w:pos="630"/>
        </w:tabs>
        <w:jc w:val="both"/>
        <w:rPr>
          <w:b/>
        </w:rPr>
      </w:pPr>
      <w:r w:rsidRPr="00891E12">
        <w:rPr>
          <w:b/>
        </w:rPr>
        <w:t>Exploratory Data Analysis</w:t>
      </w:r>
    </w:p>
    <w:p w14:paraId="2F87B968" w14:textId="77777777" w:rsidR="00891E12" w:rsidRPr="00891E12" w:rsidRDefault="00891E12" w:rsidP="00891E12">
      <w:pPr>
        <w:pStyle w:val="ListParagraph"/>
        <w:numPr>
          <w:ilvl w:val="0"/>
          <w:numId w:val="27"/>
        </w:numPr>
        <w:tabs>
          <w:tab w:val="left" w:pos="630"/>
        </w:tabs>
        <w:jc w:val="both"/>
        <w:rPr>
          <w:b/>
        </w:rPr>
      </w:pPr>
      <w:r w:rsidRPr="00891E12">
        <w:rPr>
          <w:b/>
        </w:rPr>
        <w:t>Key Insights (tenaga kerja paling berkorelasi dengan omset)</w:t>
      </w:r>
    </w:p>
    <w:p w14:paraId="04E097A9" w14:textId="77777777" w:rsidR="00891E12" w:rsidRPr="00891E12" w:rsidRDefault="00891E12" w:rsidP="00891E12">
      <w:pPr>
        <w:pStyle w:val="ListParagraph"/>
        <w:numPr>
          <w:ilvl w:val="0"/>
          <w:numId w:val="27"/>
        </w:numPr>
        <w:tabs>
          <w:tab w:val="left" w:pos="630"/>
        </w:tabs>
        <w:jc w:val="both"/>
        <w:rPr>
          <w:b/>
        </w:rPr>
      </w:pPr>
      <w:r w:rsidRPr="00891E12">
        <w:rPr>
          <w:b/>
        </w:rPr>
        <w:t>Segmentation Approach (rule-based)</w:t>
      </w:r>
    </w:p>
    <w:p w14:paraId="3726EFCF" w14:textId="77777777" w:rsidR="00891E12" w:rsidRPr="00891E12" w:rsidRDefault="00891E12" w:rsidP="00891E12">
      <w:pPr>
        <w:pStyle w:val="ListParagraph"/>
        <w:numPr>
          <w:ilvl w:val="0"/>
          <w:numId w:val="27"/>
        </w:numPr>
        <w:tabs>
          <w:tab w:val="left" w:pos="630"/>
        </w:tabs>
        <w:jc w:val="both"/>
        <w:rPr>
          <w:b/>
        </w:rPr>
      </w:pPr>
      <w:r w:rsidRPr="00891E12">
        <w:rPr>
          <w:b/>
        </w:rPr>
        <w:t>Segment Profiles</w:t>
      </w:r>
    </w:p>
    <w:p w14:paraId="6BCAA1A0" w14:textId="77777777" w:rsidR="00891E12" w:rsidRPr="00891E12" w:rsidRDefault="00891E12" w:rsidP="00891E12">
      <w:pPr>
        <w:pStyle w:val="ListParagraph"/>
        <w:numPr>
          <w:ilvl w:val="0"/>
          <w:numId w:val="27"/>
        </w:numPr>
        <w:tabs>
          <w:tab w:val="left" w:pos="630"/>
        </w:tabs>
        <w:jc w:val="both"/>
        <w:rPr>
          <w:b/>
        </w:rPr>
      </w:pPr>
      <w:r w:rsidRPr="00891E12">
        <w:rPr>
          <w:b/>
        </w:rPr>
        <w:t>Strategic Recommendations</w:t>
      </w:r>
    </w:p>
    <w:p w14:paraId="57A777A0" w14:textId="77777777" w:rsidR="00891E12" w:rsidRPr="00891E12" w:rsidRDefault="00891E12" w:rsidP="00891E12">
      <w:pPr>
        <w:pStyle w:val="ListParagraph"/>
        <w:numPr>
          <w:ilvl w:val="0"/>
          <w:numId w:val="27"/>
        </w:numPr>
        <w:tabs>
          <w:tab w:val="left" w:pos="630"/>
        </w:tabs>
        <w:jc w:val="both"/>
        <w:rPr>
          <w:b/>
        </w:rPr>
      </w:pPr>
      <w:r w:rsidRPr="00891E12">
        <w:rPr>
          <w:b/>
        </w:rPr>
        <w:t>Limitations</w:t>
      </w:r>
    </w:p>
    <w:p w14:paraId="4EA522BF" w14:textId="77777777" w:rsidR="00891E12" w:rsidRPr="00891E12" w:rsidRDefault="00891E12" w:rsidP="00891E12">
      <w:pPr>
        <w:pStyle w:val="ListParagraph"/>
        <w:numPr>
          <w:ilvl w:val="0"/>
          <w:numId w:val="27"/>
        </w:numPr>
        <w:tabs>
          <w:tab w:val="left" w:pos="630"/>
        </w:tabs>
        <w:jc w:val="both"/>
        <w:rPr>
          <w:b/>
        </w:rPr>
      </w:pPr>
      <w:r w:rsidRPr="00891E12">
        <w:rPr>
          <w:b/>
        </w:rPr>
        <w:t>Future Work</w:t>
      </w:r>
    </w:p>
    <w:p w14:paraId="3032C943" w14:textId="77777777" w:rsidR="00891E12" w:rsidRPr="00891E12" w:rsidRDefault="00891E12" w:rsidP="00891E12">
      <w:pPr>
        <w:pStyle w:val="ListParagraph"/>
        <w:tabs>
          <w:tab w:val="left" w:pos="630"/>
        </w:tabs>
        <w:ind w:left="360"/>
        <w:jc w:val="both"/>
        <w:rPr>
          <w:b/>
        </w:rPr>
      </w:pPr>
      <w:r w:rsidRPr="00891E12">
        <w:rPr>
          <w:rFonts w:ascii="Segoe UI Emoji" w:hAnsi="Segoe UI Emoji" w:cs="Segoe UI Emoji"/>
          <w:b/>
        </w:rPr>
        <w:t>👉</w:t>
      </w:r>
      <w:r w:rsidRPr="00891E12">
        <w:rPr>
          <w:b/>
        </w:rPr>
        <w:t xml:space="preserve"> Fokus ke insight, bukan ke proses teknis detail.</w:t>
      </w:r>
    </w:p>
    <w:p w14:paraId="454D969C" w14:textId="77777777" w:rsidR="00C802E8" w:rsidRDefault="00C802E8" w:rsidP="00891E12">
      <w:pPr>
        <w:pStyle w:val="ListParagraph"/>
        <w:tabs>
          <w:tab w:val="left" w:pos="630"/>
        </w:tabs>
        <w:ind w:left="360"/>
        <w:jc w:val="both"/>
        <w:rPr>
          <w:b/>
        </w:rPr>
      </w:pPr>
    </w:p>
    <w:p w14:paraId="58DC8B0B" w14:textId="77777777" w:rsidR="00C802E8" w:rsidRPr="005004D5" w:rsidRDefault="00C802E8" w:rsidP="00657217">
      <w:pPr>
        <w:pStyle w:val="ListParagraph"/>
        <w:jc w:val="both"/>
        <w:rPr>
          <w:b/>
        </w:rPr>
      </w:pPr>
    </w:p>
    <w:sectPr w:rsidR="00C802E8" w:rsidRPr="005004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AB1A4" w14:textId="77777777" w:rsidR="00E377FD" w:rsidRDefault="00E377FD" w:rsidP="00B37A54">
      <w:pPr>
        <w:spacing w:line="240" w:lineRule="auto"/>
      </w:pPr>
      <w:r>
        <w:separator/>
      </w:r>
    </w:p>
  </w:endnote>
  <w:endnote w:type="continuationSeparator" w:id="0">
    <w:p w14:paraId="68A01460" w14:textId="77777777" w:rsidR="00E377FD" w:rsidRDefault="00E377FD" w:rsidP="00B37A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30C2" w14:textId="77777777" w:rsidR="00E377FD" w:rsidRDefault="00E377FD" w:rsidP="00B37A54">
      <w:pPr>
        <w:spacing w:line="240" w:lineRule="auto"/>
      </w:pPr>
      <w:r>
        <w:separator/>
      </w:r>
    </w:p>
  </w:footnote>
  <w:footnote w:type="continuationSeparator" w:id="0">
    <w:p w14:paraId="734D15A5" w14:textId="77777777" w:rsidR="00E377FD" w:rsidRDefault="00E377FD" w:rsidP="00B37A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6C4"/>
    <w:multiLevelType w:val="multilevel"/>
    <w:tmpl w:val="15F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4418"/>
    <w:multiLevelType w:val="multilevel"/>
    <w:tmpl w:val="FF6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81810"/>
    <w:multiLevelType w:val="hybridMultilevel"/>
    <w:tmpl w:val="CF349BF0"/>
    <w:lvl w:ilvl="0" w:tplc="0409000F">
      <w:start w:val="1"/>
      <w:numFmt w:val="decimal"/>
      <w:lvlText w:val="%1."/>
      <w:lvlJc w:val="left"/>
      <w:pPr>
        <w:ind w:left="720" w:hanging="360"/>
      </w:pPr>
    </w:lvl>
    <w:lvl w:ilvl="1" w:tplc="87D0BB8E">
      <w:start w:val="1"/>
      <w:numFmt w:val="lowerLetter"/>
      <w:lvlText w:val="%2."/>
      <w:lvlJc w:val="left"/>
      <w:pPr>
        <w:ind w:left="1440" w:hanging="360"/>
      </w:pPr>
      <w:rPr>
        <w:b/>
      </w:rPr>
    </w:lvl>
    <w:lvl w:ilvl="2" w:tplc="04090001">
      <w:start w:val="1"/>
      <w:numFmt w:val="bullet"/>
      <w:lvlText w:val=""/>
      <w:lvlJc w:val="left"/>
      <w:pPr>
        <w:ind w:left="405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86E84"/>
    <w:multiLevelType w:val="multilevel"/>
    <w:tmpl w:val="184A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16212"/>
    <w:multiLevelType w:val="multilevel"/>
    <w:tmpl w:val="1710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E37CB"/>
    <w:multiLevelType w:val="hybridMultilevel"/>
    <w:tmpl w:val="3C668A66"/>
    <w:lvl w:ilvl="0" w:tplc="18B09088">
      <w:start w:val="1"/>
      <w:numFmt w:val="lowerLetter"/>
      <w:lvlText w:val="%1."/>
      <w:lvlJc w:val="left"/>
      <w:pPr>
        <w:ind w:left="405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17A61"/>
    <w:multiLevelType w:val="hybridMultilevel"/>
    <w:tmpl w:val="9A4E4440"/>
    <w:lvl w:ilvl="0" w:tplc="FFFFFFFF">
      <w:start w:val="1"/>
      <w:numFmt w:val="decimal"/>
      <w:lvlText w:val="%1."/>
      <w:lvlJc w:val="left"/>
      <w:pPr>
        <w:ind w:left="720" w:hanging="360"/>
      </w:pPr>
    </w:lvl>
    <w:lvl w:ilvl="1" w:tplc="04090001">
      <w:start w:val="1"/>
      <w:numFmt w:val="bullet"/>
      <w:lvlText w:val=""/>
      <w:lvlJc w:val="left"/>
      <w:pPr>
        <w:ind w:left="405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AD4932"/>
    <w:multiLevelType w:val="multilevel"/>
    <w:tmpl w:val="999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011F3"/>
    <w:multiLevelType w:val="multilevel"/>
    <w:tmpl w:val="825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AF6C3D"/>
    <w:multiLevelType w:val="hybridMultilevel"/>
    <w:tmpl w:val="FBB6145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6844179"/>
    <w:multiLevelType w:val="hybridMultilevel"/>
    <w:tmpl w:val="0C963628"/>
    <w:lvl w:ilvl="0" w:tplc="0409000F">
      <w:start w:val="1"/>
      <w:numFmt w:val="decimal"/>
      <w:lvlText w:val="%1."/>
      <w:lvlJc w:val="left"/>
      <w:pPr>
        <w:ind w:left="720" w:hanging="360"/>
      </w:pPr>
    </w:lvl>
    <w:lvl w:ilvl="1" w:tplc="18B09088">
      <w:start w:val="1"/>
      <w:numFmt w:val="lowerLetter"/>
      <w:lvlText w:val="%2."/>
      <w:lvlJc w:val="left"/>
      <w:pPr>
        <w:ind w:left="4050" w:hanging="360"/>
      </w:pPr>
      <w:rPr>
        <w:b w:val="0"/>
        <w:bCs/>
      </w:rPr>
    </w:lvl>
    <w:lvl w:ilvl="2" w:tplc="04090001">
      <w:start w:val="1"/>
      <w:numFmt w:val="bullet"/>
      <w:lvlText w:val=""/>
      <w:lvlJc w:val="left"/>
      <w:pPr>
        <w:ind w:left="72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D60AF"/>
    <w:multiLevelType w:val="multilevel"/>
    <w:tmpl w:val="A4AE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B4C59"/>
    <w:multiLevelType w:val="multilevel"/>
    <w:tmpl w:val="5B92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25091"/>
    <w:multiLevelType w:val="multilevel"/>
    <w:tmpl w:val="462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A03AF"/>
    <w:multiLevelType w:val="multilevel"/>
    <w:tmpl w:val="EF7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72C79"/>
    <w:multiLevelType w:val="hybridMultilevel"/>
    <w:tmpl w:val="AA60D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64D3367"/>
    <w:multiLevelType w:val="hybridMultilevel"/>
    <w:tmpl w:val="64569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3A360C"/>
    <w:multiLevelType w:val="hybridMultilevel"/>
    <w:tmpl w:val="53C62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1975A5"/>
    <w:multiLevelType w:val="hybridMultilevel"/>
    <w:tmpl w:val="147E806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4D4B0E45"/>
    <w:multiLevelType w:val="multilevel"/>
    <w:tmpl w:val="3CF0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86922"/>
    <w:multiLevelType w:val="hybridMultilevel"/>
    <w:tmpl w:val="F26A59E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5A0F3060"/>
    <w:multiLevelType w:val="multilevel"/>
    <w:tmpl w:val="07F4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43766"/>
    <w:multiLevelType w:val="hybridMultilevel"/>
    <w:tmpl w:val="F3F20C92"/>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66214643"/>
    <w:multiLevelType w:val="multilevel"/>
    <w:tmpl w:val="7080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13E08"/>
    <w:multiLevelType w:val="multilevel"/>
    <w:tmpl w:val="E7FA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D75B4"/>
    <w:multiLevelType w:val="hybridMultilevel"/>
    <w:tmpl w:val="22602180"/>
    <w:lvl w:ilvl="0" w:tplc="ACEE956A">
      <w:start w:val="1"/>
      <w:numFmt w:val="lowerLetter"/>
      <w:lvlText w:val="%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7BA68D3"/>
    <w:multiLevelType w:val="hybridMultilevel"/>
    <w:tmpl w:val="50FADB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E456172"/>
    <w:multiLevelType w:val="multilevel"/>
    <w:tmpl w:val="501A7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258417">
    <w:abstractNumId w:val="13"/>
  </w:num>
  <w:num w:numId="2" w16cid:durableId="1132673081">
    <w:abstractNumId w:val="12"/>
  </w:num>
  <w:num w:numId="3" w16cid:durableId="1962683473">
    <w:abstractNumId w:val="14"/>
  </w:num>
  <w:num w:numId="4" w16cid:durableId="1492023515">
    <w:abstractNumId w:val="10"/>
  </w:num>
  <w:num w:numId="5" w16cid:durableId="723144716">
    <w:abstractNumId w:val="27"/>
  </w:num>
  <w:num w:numId="6" w16cid:durableId="1602447083">
    <w:abstractNumId w:val="22"/>
  </w:num>
  <w:num w:numId="7" w16cid:durableId="770124527">
    <w:abstractNumId w:val="2"/>
  </w:num>
  <w:num w:numId="8" w16cid:durableId="1599289002">
    <w:abstractNumId w:val="16"/>
  </w:num>
  <w:num w:numId="9" w16cid:durableId="1005979651">
    <w:abstractNumId w:val="25"/>
  </w:num>
  <w:num w:numId="10" w16cid:durableId="2055961248">
    <w:abstractNumId w:val="17"/>
  </w:num>
  <w:num w:numId="11" w16cid:durableId="83503488">
    <w:abstractNumId w:val="18"/>
  </w:num>
  <w:num w:numId="12" w16cid:durableId="442460439">
    <w:abstractNumId w:val="20"/>
  </w:num>
  <w:num w:numId="13" w16cid:durableId="818575710">
    <w:abstractNumId w:val="6"/>
  </w:num>
  <w:num w:numId="14" w16cid:durableId="197013447">
    <w:abstractNumId w:val="9"/>
  </w:num>
  <w:num w:numId="15" w16cid:durableId="754280414">
    <w:abstractNumId w:val="26"/>
  </w:num>
  <w:num w:numId="16" w16cid:durableId="1127816033">
    <w:abstractNumId w:val="5"/>
  </w:num>
  <w:num w:numId="17" w16cid:durableId="1168985120">
    <w:abstractNumId w:val="23"/>
  </w:num>
  <w:num w:numId="18" w16cid:durableId="793864906">
    <w:abstractNumId w:val="11"/>
  </w:num>
  <w:num w:numId="19" w16cid:durableId="1788620899">
    <w:abstractNumId w:val="4"/>
  </w:num>
  <w:num w:numId="20" w16cid:durableId="682361907">
    <w:abstractNumId w:val="0"/>
  </w:num>
  <w:num w:numId="21" w16cid:durableId="849099392">
    <w:abstractNumId w:val="21"/>
  </w:num>
  <w:num w:numId="22" w16cid:durableId="1136486247">
    <w:abstractNumId w:val="1"/>
  </w:num>
  <w:num w:numId="23" w16cid:durableId="14620629">
    <w:abstractNumId w:val="8"/>
  </w:num>
  <w:num w:numId="24" w16cid:durableId="1869952532">
    <w:abstractNumId w:val="3"/>
  </w:num>
  <w:num w:numId="25" w16cid:durableId="145318892">
    <w:abstractNumId w:val="24"/>
  </w:num>
  <w:num w:numId="26" w16cid:durableId="229925619">
    <w:abstractNumId w:val="7"/>
  </w:num>
  <w:num w:numId="27" w16cid:durableId="1362122421">
    <w:abstractNumId w:val="19"/>
  </w:num>
  <w:num w:numId="28" w16cid:durableId="7486253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709C"/>
    <w:rsid w:val="00001E56"/>
    <w:rsid w:val="00007532"/>
    <w:rsid w:val="0001135C"/>
    <w:rsid w:val="00066847"/>
    <w:rsid w:val="00080D40"/>
    <w:rsid w:val="000867F4"/>
    <w:rsid w:val="00091229"/>
    <w:rsid w:val="000B0511"/>
    <w:rsid w:val="000C24C9"/>
    <w:rsid w:val="000C2571"/>
    <w:rsid w:val="000D30C8"/>
    <w:rsid w:val="000E3FFD"/>
    <w:rsid w:val="000E4858"/>
    <w:rsid w:val="000F6D47"/>
    <w:rsid w:val="00110C67"/>
    <w:rsid w:val="00112886"/>
    <w:rsid w:val="00141952"/>
    <w:rsid w:val="0014795E"/>
    <w:rsid w:val="00164B91"/>
    <w:rsid w:val="00166DDA"/>
    <w:rsid w:val="00174FA8"/>
    <w:rsid w:val="0017540E"/>
    <w:rsid w:val="00190FBC"/>
    <w:rsid w:val="00191590"/>
    <w:rsid w:val="001B4E82"/>
    <w:rsid w:val="001C3BA3"/>
    <w:rsid w:val="001D5B6D"/>
    <w:rsid w:val="001E0B1A"/>
    <w:rsid w:val="001E254A"/>
    <w:rsid w:val="001E281E"/>
    <w:rsid w:val="001E50E5"/>
    <w:rsid w:val="001F1CC5"/>
    <w:rsid w:val="001F2179"/>
    <w:rsid w:val="00213708"/>
    <w:rsid w:val="002168C4"/>
    <w:rsid w:val="002213BB"/>
    <w:rsid w:val="00230449"/>
    <w:rsid w:val="00233B54"/>
    <w:rsid w:val="00252A3A"/>
    <w:rsid w:val="002645E6"/>
    <w:rsid w:val="0027496F"/>
    <w:rsid w:val="00277A0F"/>
    <w:rsid w:val="002A4CFB"/>
    <w:rsid w:val="002B677B"/>
    <w:rsid w:val="002B70E4"/>
    <w:rsid w:val="002C00AF"/>
    <w:rsid w:val="002C1A9F"/>
    <w:rsid w:val="002D21D9"/>
    <w:rsid w:val="002D65BA"/>
    <w:rsid w:val="002E371E"/>
    <w:rsid w:val="002F2B58"/>
    <w:rsid w:val="002F3AC4"/>
    <w:rsid w:val="003108C0"/>
    <w:rsid w:val="00317D12"/>
    <w:rsid w:val="003250E0"/>
    <w:rsid w:val="00332414"/>
    <w:rsid w:val="0033339A"/>
    <w:rsid w:val="00341462"/>
    <w:rsid w:val="00347843"/>
    <w:rsid w:val="00350AC6"/>
    <w:rsid w:val="00354A8E"/>
    <w:rsid w:val="00355518"/>
    <w:rsid w:val="00376003"/>
    <w:rsid w:val="00377514"/>
    <w:rsid w:val="003816A5"/>
    <w:rsid w:val="00381AB6"/>
    <w:rsid w:val="003919FD"/>
    <w:rsid w:val="003926A4"/>
    <w:rsid w:val="00397B07"/>
    <w:rsid w:val="003A3844"/>
    <w:rsid w:val="003B0250"/>
    <w:rsid w:val="003E2CF3"/>
    <w:rsid w:val="003E691F"/>
    <w:rsid w:val="003F5185"/>
    <w:rsid w:val="00414C7B"/>
    <w:rsid w:val="00415C47"/>
    <w:rsid w:val="004205C1"/>
    <w:rsid w:val="00423A3F"/>
    <w:rsid w:val="00423ACF"/>
    <w:rsid w:val="00450B2E"/>
    <w:rsid w:val="00457D8A"/>
    <w:rsid w:val="00465637"/>
    <w:rsid w:val="0047260B"/>
    <w:rsid w:val="004807E3"/>
    <w:rsid w:val="004C1958"/>
    <w:rsid w:val="004D411F"/>
    <w:rsid w:val="004E33DC"/>
    <w:rsid w:val="004F2D99"/>
    <w:rsid w:val="00500165"/>
    <w:rsid w:val="005004D5"/>
    <w:rsid w:val="0050764D"/>
    <w:rsid w:val="005153F5"/>
    <w:rsid w:val="00525579"/>
    <w:rsid w:val="005566E8"/>
    <w:rsid w:val="00557ADC"/>
    <w:rsid w:val="00563CF2"/>
    <w:rsid w:val="00564538"/>
    <w:rsid w:val="00565B46"/>
    <w:rsid w:val="0056718D"/>
    <w:rsid w:val="00567C34"/>
    <w:rsid w:val="00576328"/>
    <w:rsid w:val="005804A8"/>
    <w:rsid w:val="00581E98"/>
    <w:rsid w:val="005B1C6F"/>
    <w:rsid w:val="005B240A"/>
    <w:rsid w:val="005C28CF"/>
    <w:rsid w:val="005C5E71"/>
    <w:rsid w:val="005D74CA"/>
    <w:rsid w:val="005E2A01"/>
    <w:rsid w:val="005E56D3"/>
    <w:rsid w:val="005F157D"/>
    <w:rsid w:val="005F20DB"/>
    <w:rsid w:val="005F25F6"/>
    <w:rsid w:val="005F347C"/>
    <w:rsid w:val="00602B67"/>
    <w:rsid w:val="0060451A"/>
    <w:rsid w:val="00634310"/>
    <w:rsid w:val="00656178"/>
    <w:rsid w:val="00657217"/>
    <w:rsid w:val="00657C83"/>
    <w:rsid w:val="00666FD2"/>
    <w:rsid w:val="00677A94"/>
    <w:rsid w:val="00677E14"/>
    <w:rsid w:val="00691408"/>
    <w:rsid w:val="00693095"/>
    <w:rsid w:val="006A7EF1"/>
    <w:rsid w:val="006C46B7"/>
    <w:rsid w:val="006C63C5"/>
    <w:rsid w:val="006C7449"/>
    <w:rsid w:val="006E6838"/>
    <w:rsid w:val="006F4589"/>
    <w:rsid w:val="006F793A"/>
    <w:rsid w:val="00710B27"/>
    <w:rsid w:val="0072039D"/>
    <w:rsid w:val="0072247D"/>
    <w:rsid w:val="0074609D"/>
    <w:rsid w:val="00751FC4"/>
    <w:rsid w:val="0075261D"/>
    <w:rsid w:val="0075611F"/>
    <w:rsid w:val="007568C6"/>
    <w:rsid w:val="00756ED8"/>
    <w:rsid w:val="007662BF"/>
    <w:rsid w:val="00772818"/>
    <w:rsid w:val="007831E1"/>
    <w:rsid w:val="007957C8"/>
    <w:rsid w:val="007B6CFE"/>
    <w:rsid w:val="007C0D41"/>
    <w:rsid w:val="007C5295"/>
    <w:rsid w:val="007F605E"/>
    <w:rsid w:val="007F61B3"/>
    <w:rsid w:val="00834C3B"/>
    <w:rsid w:val="00851786"/>
    <w:rsid w:val="0086431C"/>
    <w:rsid w:val="00866653"/>
    <w:rsid w:val="0087170D"/>
    <w:rsid w:val="00881223"/>
    <w:rsid w:val="008848E9"/>
    <w:rsid w:val="0089054B"/>
    <w:rsid w:val="00891E12"/>
    <w:rsid w:val="0089737A"/>
    <w:rsid w:val="008A4126"/>
    <w:rsid w:val="008B04A1"/>
    <w:rsid w:val="008C7CD8"/>
    <w:rsid w:val="008D6AA5"/>
    <w:rsid w:val="008E0A1A"/>
    <w:rsid w:val="00903F93"/>
    <w:rsid w:val="009057B4"/>
    <w:rsid w:val="00906EF6"/>
    <w:rsid w:val="009207A8"/>
    <w:rsid w:val="00933F53"/>
    <w:rsid w:val="00934E20"/>
    <w:rsid w:val="00950919"/>
    <w:rsid w:val="00952433"/>
    <w:rsid w:val="00977412"/>
    <w:rsid w:val="00993310"/>
    <w:rsid w:val="00995F02"/>
    <w:rsid w:val="00996F9A"/>
    <w:rsid w:val="009E04B1"/>
    <w:rsid w:val="009E1FE7"/>
    <w:rsid w:val="009F48A6"/>
    <w:rsid w:val="00A019A4"/>
    <w:rsid w:val="00A27988"/>
    <w:rsid w:val="00A322DE"/>
    <w:rsid w:val="00A438BE"/>
    <w:rsid w:val="00A43F0A"/>
    <w:rsid w:val="00A534E1"/>
    <w:rsid w:val="00A55496"/>
    <w:rsid w:val="00A7204F"/>
    <w:rsid w:val="00A75A04"/>
    <w:rsid w:val="00A823F2"/>
    <w:rsid w:val="00A844ED"/>
    <w:rsid w:val="00A86A4C"/>
    <w:rsid w:val="00A961A6"/>
    <w:rsid w:val="00AA0E73"/>
    <w:rsid w:val="00AB5866"/>
    <w:rsid w:val="00AB621D"/>
    <w:rsid w:val="00AC1737"/>
    <w:rsid w:val="00AD4EBA"/>
    <w:rsid w:val="00AE34E9"/>
    <w:rsid w:val="00B04BB9"/>
    <w:rsid w:val="00B1365B"/>
    <w:rsid w:val="00B2257C"/>
    <w:rsid w:val="00B2494F"/>
    <w:rsid w:val="00B37A54"/>
    <w:rsid w:val="00B410A0"/>
    <w:rsid w:val="00B41B27"/>
    <w:rsid w:val="00B45093"/>
    <w:rsid w:val="00B647C6"/>
    <w:rsid w:val="00B741C7"/>
    <w:rsid w:val="00B80F4F"/>
    <w:rsid w:val="00B9563B"/>
    <w:rsid w:val="00B97905"/>
    <w:rsid w:val="00BC5796"/>
    <w:rsid w:val="00BD1EC9"/>
    <w:rsid w:val="00BD592C"/>
    <w:rsid w:val="00BE50A8"/>
    <w:rsid w:val="00BF4104"/>
    <w:rsid w:val="00C046D4"/>
    <w:rsid w:val="00C17F4A"/>
    <w:rsid w:val="00C2269B"/>
    <w:rsid w:val="00C25DDD"/>
    <w:rsid w:val="00C3169C"/>
    <w:rsid w:val="00C42031"/>
    <w:rsid w:val="00C46BF1"/>
    <w:rsid w:val="00C710A8"/>
    <w:rsid w:val="00C76040"/>
    <w:rsid w:val="00C802E8"/>
    <w:rsid w:val="00C87460"/>
    <w:rsid w:val="00C9467E"/>
    <w:rsid w:val="00C97792"/>
    <w:rsid w:val="00CA3E98"/>
    <w:rsid w:val="00CC5F25"/>
    <w:rsid w:val="00CD135F"/>
    <w:rsid w:val="00CD39A8"/>
    <w:rsid w:val="00CD4B51"/>
    <w:rsid w:val="00CE4EE7"/>
    <w:rsid w:val="00CF1DDC"/>
    <w:rsid w:val="00D15909"/>
    <w:rsid w:val="00D170EA"/>
    <w:rsid w:val="00D23233"/>
    <w:rsid w:val="00D34084"/>
    <w:rsid w:val="00D5232A"/>
    <w:rsid w:val="00D52EF1"/>
    <w:rsid w:val="00D54BE9"/>
    <w:rsid w:val="00D663F0"/>
    <w:rsid w:val="00D6709C"/>
    <w:rsid w:val="00D74DCF"/>
    <w:rsid w:val="00DA61E8"/>
    <w:rsid w:val="00DB272A"/>
    <w:rsid w:val="00DD5C2B"/>
    <w:rsid w:val="00DF4CA6"/>
    <w:rsid w:val="00E05E14"/>
    <w:rsid w:val="00E377FD"/>
    <w:rsid w:val="00E5478A"/>
    <w:rsid w:val="00E87405"/>
    <w:rsid w:val="00EA5379"/>
    <w:rsid w:val="00EA7E48"/>
    <w:rsid w:val="00EA7F15"/>
    <w:rsid w:val="00EC38F8"/>
    <w:rsid w:val="00ED2849"/>
    <w:rsid w:val="00ED3F88"/>
    <w:rsid w:val="00ED4B0E"/>
    <w:rsid w:val="00ED6C78"/>
    <w:rsid w:val="00EF3DB9"/>
    <w:rsid w:val="00F00EF5"/>
    <w:rsid w:val="00F10249"/>
    <w:rsid w:val="00F20111"/>
    <w:rsid w:val="00F23722"/>
    <w:rsid w:val="00F23BF6"/>
    <w:rsid w:val="00F72149"/>
    <w:rsid w:val="00F8504C"/>
    <w:rsid w:val="00FA51AB"/>
    <w:rsid w:val="00FA6AE4"/>
    <w:rsid w:val="00FB1527"/>
    <w:rsid w:val="00FB335A"/>
    <w:rsid w:val="00FC31AC"/>
    <w:rsid w:val="00FC60E7"/>
    <w:rsid w:val="00FD0C92"/>
    <w:rsid w:val="00FD1E8D"/>
    <w:rsid w:val="00FD5D45"/>
    <w:rsid w:val="00FD7133"/>
    <w:rsid w:val="00FE08C5"/>
    <w:rsid w:val="00FE3C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5F83"/>
  <w15:docId w15:val="{14A6AECC-B206-4D59-BC71-2D01050F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B07"/>
    <w:pPr>
      <w:ind w:left="720"/>
      <w:contextualSpacing/>
    </w:pPr>
  </w:style>
  <w:style w:type="paragraph" w:styleId="NormalWeb">
    <w:name w:val="Normal (Web)"/>
    <w:basedOn w:val="Normal"/>
    <w:uiPriority w:val="99"/>
    <w:unhideWhenUsed/>
    <w:rsid w:val="009E04B1"/>
    <w:pPr>
      <w:spacing w:before="100" w:beforeAutospacing="1" w:after="100" w:afterAutospacing="1" w:line="240" w:lineRule="auto"/>
    </w:pPr>
    <w:rPr>
      <w:rFonts w:eastAsia="Times New Roman" w:cs="Times New Roman"/>
      <w:szCs w:val="24"/>
      <w:lang w:eastAsia="ja-JP"/>
    </w:rPr>
  </w:style>
  <w:style w:type="character" w:styleId="Emphasis">
    <w:name w:val="Emphasis"/>
    <w:basedOn w:val="DefaultParagraphFont"/>
    <w:uiPriority w:val="20"/>
    <w:qFormat/>
    <w:rsid w:val="00756ED8"/>
    <w:rPr>
      <w:i/>
      <w:iCs/>
    </w:rPr>
  </w:style>
  <w:style w:type="paragraph" w:styleId="Header">
    <w:name w:val="header"/>
    <w:basedOn w:val="Normal"/>
    <w:link w:val="HeaderChar"/>
    <w:uiPriority w:val="99"/>
    <w:unhideWhenUsed/>
    <w:rsid w:val="00B37A54"/>
    <w:pPr>
      <w:tabs>
        <w:tab w:val="center" w:pos="4680"/>
        <w:tab w:val="right" w:pos="9360"/>
      </w:tabs>
      <w:spacing w:line="240" w:lineRule="auto"/>
    </w:pPr>
  </w:style>
  <w:style w:type="character" w:customStyle="1" w:styleId="HeaderChar">
    <w:name w:val="Header Char"/>
    <w:basedOn w:val="DefaultParagraphFont"/>
    <w:link w:val="Header"/>
    <w:uiPriority w:val="99"/>
    <w:rsid w:val="00B37A54"/>
  </w:style>
  <w:style w:type="paragraph" w:styleId="Footer">
    <w:name w:val="footer"/>
    <w:basedOn w:val="Normal"/>
    <w:link w:val="FooterChar"/>
    <w:uiPriority w:val="99"/>
    <w:unhideWhenUsed/>
    <w:rsid w:val="00B37A54"/>
    <w:pPr>
      <w:tabs>
        <w:tab w:val="center" w:pos="4680"/>
        <w:tab w:val="right" w:pos="9360"/>
      </w:tabs>
      <w:spacing w:line="240" w:lineRule="auto"/>
    </w:pPr>
  </w:style>
  <w:style w:type="character" w:customStyle="1" w:styleId="FooterChar">
    <w:name w:val="Footer Char"/>
    <w:basedOn w:val="DefaultParagraphFont"/>
    <w:link w:val="Footer"/>
    <w:uiPriority w:val="99"/>
    <w:rsid w:val="00B37A54"/>
  </w:style>
  <w:style w:type="table" w:styleId="TableGrid">
    <w:name w:val="Table Grid"/>
    <w:basedOn w:val="TableNormal"/>
    <w:uiPriority w:val="59"/>
    <w:rsid w:val="007561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E50A8"/>
    <w:rPr>
      <w:b/>
      <w:bCs/>
    </w:rPr>
  </w:style>
  <w:style w:type="character" w:styleId="Hyperlink">
    <w:name w:val="Hyperlink"/>
    <w:basedOn w:val="DefaultParagraphFont"/>
    <w:uiPriority w:val="99"/>
    <w:unhideWhenUsed/>
    <w:rsid w:val="004C1958"/>
    <w:rPr>
      <w:color w:val="0000FF" w:themeColor="hyperlink"/>
      <w:u w:val="single"/>
    </w:rPr>
  </w:style>
  <w:style w:type="character" w:styleId="UnresolvedMention">
    <w:name w:val="Unresolved Mention"/>
    <w:basedOn w:val="DefaultParagraphFont"/>
    <w:uiPriority w:val="99"/>
    <w:semiHidden/>
    <w:unhideWhenUsed/>
    <w:rsid w:val="004C1958"/>
    <w:rPr>
      <w:color w:val="605E5C"/>
      <w:shd w:val="clear" w:color="auto" w:fill="E1DFDD"/>
    </w:rPr>
  </w:style>
  <w:style w:type="character" w:styleId="FollowedHyperlink">
    <w:name w:val="FollowedHyperlink"/>
    <w:basedOn w:val="DefaultParagraphFont"/>
    <w:uiPriority w:val="99"/>
    <w:semiHidden/>
    <w:unhideWhenUsed/>
    <w:rsid w:val="00DD5C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96791">
      <w:bodyDiv w:val="1"/>
      <w:marLeft w:val="0"/>
      <w:marRight w:val="0"/>
      <w:marTop w:val="0"/>
      <w:marBottom w:val="0"/>
      <w:divBdr>
        <w:top w:val="none" w:sz="0" w:space="0" w:color="auto"/>
        <w:left w:val="none" w:sz="0" w:space="0" w:color="auto"/>
        <w:bottom w:val="none" w:sz="0" w:space="0" w:color="auto"/>
        <w:right w:val="none" w:sz="0" w:space="0" w:color="auto"/>
      </w:divBdr>
    </w:div>
    <w:div w:id="197353663">
      <w:bodyDiv w:val="1"/>
      <w:marLeft w:val="0"/>
      <w:marRight w:val="0"/>
      <w:marTop w:val="0"/>
      <w:marBottom w:val="0"/>
      <w:divBdr>
        <w:top w:val="none" w:sz="0" w:space="0" w:color="auto"/>
        <w:left w:val="none" w:sz="0" w:space="0" w:color="auto"/>
        <w:bottom w:val="none" w:sz="0" w:space="0" w:color="auto"/>
        <w:right w:val="none" w:sz="0" w:space="0" w:color="auto"/>
      </w:divBdr>
    </w:div>
    <w:div w:id="356582641">
      <w:bodyDiv w:val="1"/>
      <w:marLeft w:val="0"/>
      <w:marRight w:val="0"/>
      <w:marTop w:val="0"/>
      <w:marBottom w:val="0"/>
      <w:divBdr>
        <w:top w:val="none" w:sz="0" w:space="0" w:color="auto"/>
        <w:left w:val="none" w:sz="0" w:space="0" w:color="auto"/>
        <w:bottom w:val="none" w:sz="0" w:space="0" w:color="auto"/>
        <w:right w:val="none" w:sz="0" w:space="0" w:color="auto"/>
      </w:divBdr>
    </w:div>
    <w:div w:id="445003630">
      <w:bodyDiv w:val="1"/>
      <w:marLeft w:val="0"/>
      <w:marRight w:val="0"/>
      <w:marTop w:val="0"/>
      <w:marBottom w:val="0"/>
      <w:divBdr>
        <w:top w:val="none" w:sz="0" w:space="0" w:color="auto"/>
        <w:left w:val="none" w:sz="0" w:space="0" w:color="auto"/>
        <w:bottom w:val="none" w:sz="0" w:space="0" w:color="auto"/>
        <w:right w:val="none" w:sz="0" w:space="0" w:color="auto"/>
      </w:divBdr>
    </w:div>
    <w:div w:id="745305922">
      <w:bodyDiv w:val="1"/>
      <w:marLeft w:val="0"/>
      <w:marRight w:val="0"/>
      <w:marTop w:val="0"/>
      <w:marBottom w:val="0"/>
      <w:divBdr>
        <w:top w:val="none" w:sz="0" w:space="0" w:color="auto"/>
        <w:left w:val="none" w:sz="0" w:space="0" w:color="auto"/>
        <w:bottom w:val="none" w:sz="0" w:space="0" w:color="auto"/>
        <w:right w:val="none" w:sz="0" w:space="0" w:color="auto"/>
      </w:divBdr>
    </w:div>
    <w:div w:id="767194503">
      <w:bodyDiv w:val="1"/>
      <w:marLeft w:val="0"/>
      <w:marRight w:val="0"/>
      <w:marTop w:val="0"/>
      <w:marBottom w:val="0"/>
      <w:divBdr>
        <w:top w:val="none" w:sz="0" w:space="0" w:color="auto"/>
        <w:left w:val="none" w:sz="0" w:space="0" w:color="auto"/>
        <w:bottom w:val="none" w:sz="0" w:space="0" w:color="auto"/>
        <w:right w:val="none" w:sz="0" w:space="0" w:color="auto"/>
      </w:divBdr>
    </w:div>
    <w:div w:id="768934755">
      <w:bodyDiv w:val="1"/>
      <w:marLeft w:val="0"/>
      <w:marRight w:val="0"/>
      <w:marTop w:val="0"/>
      <w:marBottom w:val="0"/>
      <w:divBdr>
        <w:top w:val="none" w:sz="0" w:space="0" w:color="auto"/>
        <w:left w:val="none" w:sz="0" w:space="0" w:color="auto"/>
        <w:bottom w:val="none" w:sz="0" w:space="0" w:color="auto"/>
        <w:right w:val="none" w:sz="0" w:space="0" w:color="auto"/>
      </w:divBdr>
    </w:div>
    <w:div w:id="843008394">
      <w:bodyDiv w:val="1"/>
      <w:marLeft w:val="0"/>
      <w:marRight w:val="0"/>
      <w:marTop w:val="0"/>
      <w:marBottom w:val="0"/>
      <w:divBdr>
        <w:top w:val="none" w:sz="0" w:space="0" w:color="auto"/>
        <w:left w:val="none" w:sz="0" w:space="0" w:color="auto"/>
        <w:bottom w:val="none" w:sz="0" w:space="0" w:color="auto"/>
        <w:right w:val="none" w:sz="0" w:space="0" w:color="auto"/>
      </w:divBdr>
    </w:div>
    <w:div w:id="875776218">
      <w:bodyDiv w:val="1"/>
      <w:marLeft w:val="0"/>
      <w:marRight w:val="0"/>
      <w:marTop w:val="0"/>
      <w:marBottom w:val="0"/>
      <w:divBdr>
        <w:top w:val="none" w:sz="0" w:space="0" w:color="auto"/>
        <w:left w:val="none" w:sz="0" w:space="0" w:color="auto"/>
        <w:bottom w:val="none" w:sz="0" w:space="0" w:color="auto"/>
        <w:right w:val="none" w:sz="0" w:space="0" w:color="auto"/>
      </w:divBdr>
    </w:div>
    <w:div w:id="1190870732">
      <w:bodyDiv w:val="1"/>
      <w:marLeft w:val="0"/>
      <w:marRight w:val="0"/>
      <w:marTop w:val="0"/>
      <w:marBottom w:val="0"/>
      <w:divBdr>
        <w:top w:val="none" w:sz="0" w:space="0" w:color="auto"/>
        <w:left w:val="none" w:sz="0" w:space="0" w:color="auto"/>
        <w:bottom w:val="none" w:sz="0" w:space="0" w:color="auto"/>
        <w:right w:val="none" w:sz="0" w:space="0" w:color="auto"/>
      </w:divBdr>
    </w:div>
    <w:div w:id="1513227176">
      <w:bodyDiv w:val="1"/>
      <w:marLeft w:val="0"/>
      <w:marRight w:val="0"/>
      <w:marTop w:val="0"/>
      <w:marBottom w:val="0"/>
      <w:divBdr>
        <w:top w:val="none" w:sz="0" w:space="0" w:color="auto"/>
        <w:left w:val="none" w:sz="0" w:space="0" w:color="auto"/>
        <w:bottom w:val="none" w:sz="0" w:space="0" w:color="auto"/>
        <w:right w:val="none" w:sz="0" w:space="0" w:color="auto"/>
      </w:divBdr>
    </w:div>
    <w:div w:id="1605528883">
      <w:bodyDiv w:val="1"/>
      <w:marLeft w:val="0"/>
      <w:marRight w:val="0"/>
      <w:marTop w:val="0"/>
      <w:marBottom w:val="0"/>
      <w:divBdr>
        <w:top w:val="none" w:sz="0" w:space="0" w:color="auto"/>
        <w:left w:val="none" w:sz="0" w:space="0" w:color="auto"/>
        <w:bottom w:val="none" w:sz="0" w:space="0" w:color="auto"/>
        <w:right w:val="none" w:sz="0" w:space="0" w:color="auto"/>
      </w:divBdr>
    </w:div>
    <w:div w:id="1738741302">
      <w:bodyDiv w:val="1"/>
      <w:marLeft w:val="0"/>
      <w:marRight w:val="0"/>
      <w:marTop w:val="0"/>
      <w:marBottom w:val="0"/>
      <w:divBdr>
        <w:top w:val="none" w:sz="0" w:space="0" w:color="auto"/>
        <w:left w:val="none" w:sz="0" w:space="0" w:color="auto"/>
        <w:bottom w:val="none" w:sz="0" w:space="0" w:color="auto"/>
        <w:right w:val="none" w:sz="0" w:space="0" w:color="auto"/>
      </w:divBdr>
    </w:div>
    <w:div w:id="1759012491">
      <w:bodyDiv w:val="1"/>
      <w:marLeft w:val="0"/>
      <w:marRight w:val="0"/>
      <w:marTop w:val="0"/>
      <w:marBottom w:val="0"/>
      <w:divBdr>
        <w:top w:val="none" w:sz="0" w:space="0" w:color="auto"/>
        <w:left w:val="none" w:sz="0" w:space="0" w:color="auto"/>
        <w:bottom w:val="none" w:sz="0" w:space="0" w:color="auto"/>
        <w:right w:val="none" w:sz="0" w:space="0" w:color="auto"/>
      </w:divBdr>
    </w:div>
    <w:div w:id="1912697303">
      <w:bodyDiv w:val="1"/>
      <w:marLeft w:val="0"/>
      <w:marRight w:val="0"/>
      <w:marTop w:val="0"/>
      <w:marBottom w:val="0"/>
      <w:divBdr>
        <w:top w:val="none" w:sz="0" w:space="0" w:color="auto"/>
        <w:left w:val="none" w:sz="0" w:space="0" w:color="auto"/>
        <w:bottom w:val="none" w:sz="0" w:space="0" w:color="auto"/>
        <w:right w:val="none" w:sz="0" w:space="0" w:color="auto"/>
      </w:divBdr>
    </w:div>
    <w:div w:id="1913462889">
      <w:bodyDiv w:val="1"/>
      <w:marLeft w:val="0"/>
      <w:marRight w:val="0"/>
      <w:marTop w:val="0"/>
      <w:marBottom w:val="0"/>
      <w:divBdr>
        <w:top w:val="none" w:sz="0" w:space="0" w:color="auto"/>
        <w:left w:val="none" w:sz="0" w:space="0" w:color="auto"/>
        <w:bottom w:val="none" w:sz="0" w:space="0" w:color="auto"/>
        <w:right w:val="none" w:sz="0" w:space="0" w:color="auto"/>
      </w:divBdr>
    </w:div>
    <w:div w:id="1920554883">
      <w:bodyDiv w:val="1"/>
      <w:marLeft w:val="0"/>
      <w:marRight w:val="0"/>
      <w:marTop w:val="0"/>
      <w:marBottom w:val="0"/>
      <w:divBdr>
        <w:top w:val="none" w:sz="0" w:space="0" w:color="auto"/>
        <w:left w:val="none" w:sz="0" w:space="0" w:color="auto"/>
        <w:bottom w:val="none" w:sz="0" w:space="0" w:color="auto"/>
        <w:right w:val="none" w:sz="0" w:space="0" w:color="auto"/>
      </w:divBdr>
    </w:div>
    <w:div w:id="1957373283">
      <w:bodyDiv w:val="1"/>
      <w:marLeft w:val="0"/>
      <w:marRight w:val="0"/>
      <w:marTop w:val="0"/>
      <w:marBottom w:val="0"/>
      <w:divBdr>
        <w:top w:val="none" w:sz="0" w:space="0" w:color="auto"/>
        <w:left w:val="none" w:sz="0" w:space="0" w:color="auto"/>
        <w:bottom w:val="none" w:sz="0" w:space="0" w:color="auto"/>
        <w:right w:val="none" w:sz="0" w:space="0" w:color="auto"/>
      </w:divBdr>
    </w:div>
    <w:div w:id="2109963016">
      <w:bodyDiv w:val="1"/>
      <w:marLeft w:val="0"/>
      <w:marRight w:val="0"/>
      <w:marTop w:val="0"/>
      <w:marBottom w:val="0"/>
      <w:divBdr>
        <w:top w:val="none" w:sz="0" w:space="0" w:color="auto"/>
        <w:left w:val="none" w:sz="0" w:space="0" w:color="auto"/>
        <w:bottom w:val="none" w:sz="0" w:space="0" w:color="auto"/>
        <w:right w:val="none" w:sz="0" w:space="0" w:color="auto"/>
      </w:divBdr>
    </w:div>
    <w:div w:id="213524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arumraa/dataset-umk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TNR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TNR1.5.dotx</Template>
  <TotalTime>2843</TotalTime>
  <Pages>22</Pages>
  <Words>4070</Words>
  <Characters>23204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Hanz Franklyn Bachruddin Wewengkang</cp:lastModifiedBy>
  <cp:revision>260</cp:revision>
  <dcterms:created xsi:type="dcterms:W3CDTF">2025-12-01T16:50:00Z</dcterms:created>
  <dcterms:modified xsi:type="dcterms:W3CDTF">2026-02-26T10:56:00Z</dcterms:modified>
</cp:coreProperties>
</file>